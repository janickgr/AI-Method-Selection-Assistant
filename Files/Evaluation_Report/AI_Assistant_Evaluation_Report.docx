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65997" w14:textId="77777777" w:rsidR="00FB1159" w:rsidRPr="00A80461" w:rsidRDefault="00FB1159" w:rsidP="00FB1159">
      <w:pPr>
        <w:pStyle w:val="02AutorName"/>
        <w:jc w:val="right"/>
        <w:rPr>
          <w:lang w:val="en-US"/>
        </w:rPr>
      </w:pPr>
      <w:r w:rsidRPr="00A80461">
        <w:rPr>
          <w:noProof/>
          <w:lang w:val="en-US"/>
        </w:rPr>
        <w:drawing>
          <wp:inline distT="0" distB="0" distL="0" distR="0" wp14:anchorId="1519EC33" wp14:editId="1E871102">
            <wp:extent cx="1839201" cy="619125"/>
            <wp:effectExtent l="0" t="0" r="8890" b="0"/>
            <wp:docPr id="1" name="Grafik 1" descr="Ein Bild, das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HN_Logo_D_oS_RGB_300_j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26" cy="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F922" w14:textId="05EB9ED1" w:rsidR="00116A34" w:rsidRPr="00A80461" w:rsidRDefault="00116A34" w:rsidP="00FB1159">
      <w:pPr>
        <w:pStyle w:val="02AutorName"/>
        <w:rPr>
          <w:lang w:val="en-US"/>
        </w:rPr>
      </w:pPr>
    </w:p>
    <w:p w14:paraId="4D68A675" w14:textId="6583A206" w:rsidR="009C0CB6" w:rsidRPr="00A80461" w:rsidRDefault="00B40016" w:rsidP="00C95E2A">
      <w:pPr>
        <w:pStyle w:val="01Beitragstitel"/>
        <w:rPr>
          <w:lang w:val="en-US"/>
        </w:rPr>
      </w:pPr>
      <w:r w:rsidRPr="00A80461">
        <w:rPr>
          <w:lang w:val="en-US"/>
        </w:rPr>
        <w:t>Evaluation document of the developed prototype</w:t>
      </w:r>
      <w:r w:rsidR="005D2282" w:rsidRPr="00A80461">
        <w:rPr>
          <w:lang w:val="en-US"/>
        </w:rPr>
        <w:t>:</w:t>
      </w:r>
    </w:p>
    <w:p w14:paraId="023B5AE1" w14:textId="77777777" w:rsidR="002A1AAB" w:rsidRPr="00A80461" w:rsidRDefault="002A1AAB" w:rsidP="002A1AAB">
      <w:pPr>
        <w:pStyle w:val="02AutorName"/>
        <w:rPr>
          <w:lang w:val="en-US"/>
        </w:rPr>
      </w:pPr>
      <w:r w:rsidRPr="00A80461">
        <w:rPr>
          <w:lang w:val="en-US"/>
        </w:rPr>
        <w:t xml:space="preserve">Johannes </w:t>
      </w:r>
      <w:proofErr w:type="spellStart"/>
      <w:r w:rsidRPr="00A80461">
        <w:rPr>
          <w:lang w:val="en-US"/>
        </w:rPr>
        <w:t>Bubeck</w:t>
      </w:r>
      <w:proofErr w:type="spellEnd"/>
      <w:r w:rsidRPr="00A80461">
        <w:rPr>
          <w:lang w:val="en-US"/>
        </w:rPr>
        <w:t xml:space="preserve">, Janick Greinacher, </w:t>
      </w:r>
      <w:proofErr w:type="spellStart"/>
      <w:r w:rsidRPr="00A80461">
        <w:rPr>
          <w:lang w:val="en-US"/>
        </w:rPr>
        <w:t>Yannik</w:t>
      </w:r>
      <w:proofErr w:type="spellEnd"/>
      <w:r w:rsidRPr="00A80461">
        <w:rPr>
          <w:lang w:val="en-US"/>
        </w:rPr>
        <w:t xml:space="preserve"> Langer, Tobias Roth</w:t>
      </w:r>
      <w:r w:rsidRPr="00A80461">
        <w:rPr>
          <w:vertAlign w:val="superscript"/>
          <w:lang w:val="en-US"/>
        </w:rPr>
        <w:t>1</w:t>
      </w:r>
    </w:p>
    <w:p w14:paraId="3A1A12CD" w14:textId="77777777" w:rsidR="002A1AAB" w:rsidRPr="005A2724" w:rsidRDefault="002A1AAB" w:rsidP="002A1AAB">
      <w:pPr>
        <w:pStyle w:val="03AutorDaten"/>
        <w:rPr>
          <w:lang w:val="de-DE"/>
        </w:rPr>
      </w:pPr>
      <w:r w:rsidRPr="005A2724">
        <w:rPr>
          <w:vertAlign w:val="superscript"/>
          <w:lang w:val="de-DE"/>
        </w:rPr>
        <w:t>1</w:t>
      </w:r>
      <w:r w:rsidRPr="005A2724">
        <w:rPr>
          <w:lang w:val="de-DE"/>
        </w:rPr>
        <w:tab/>
        <w:t xml:space="preserve">Hochschule Heilbronn, Master </w:t>
      </w:r>
      <w:proofErr w:type="spellStart"/>
      <w:r w:rsidRPr="005A2724">
        <w:rPr>
          <w:lang w:val="de-DE"/>
        </w:rPr>
        <w:t>Wirtschaftsinformatik</w:t>
      </w:r>
      <w:proofErr w:type="spellEnd"/>
      <w:r w:rsidRPr="005A2724">
        <w:rPr>
          <w:lang w:val="de-DE"/>
        </w:rPr>
        <w:t>, {</w:t>
      </w:r>
      <w:proofErr w:type="spellStart"/>
      <w:r w:rsidRPr="005A2724">
        <w:rPr>
          <w:lang w:val="de-DE"/>
        </w:rPr>
        <w:t>jbubeck</w:t>
      </w:r>
      <w:proofErr w:type="spellEnd"/>
      <w:r w:rsidRPr="005A2724">
        <w:rPr>
          <w:lang w:val="de-DE"/>
        </w:rPr>
        <w:t xml:space="preserve">, </w:t>
      </w:r>
      <w:proofErr w:type="spellStart"/>
      <w:r w:rsidRPr="005A2724">
        <w:rPr>
          <w:lang w:val="de-DE"/>
        </w:rPr>
        <w:t>jgreina</w:t>
      </w:r>
      <w:proofErr w:type="spellEnd"/>
      <w:r w:rsidRPr="005A2724">
        <w:rPr>
          <w:lang w:val="de-DE"/>
        </w:rPr>
        <w:t xml:space="preserve">, </w:t>
      </w:r>
      <w:proofErr w:type="spellStart"/>
      <w:r w:rsidRPr="005A2724">
        <w:rPr>
          <w:lang w:val="de-DE"/>
        </w:rPr>
        <w:t>ylanger</w:t>
      </w:r>
      <w:proofErr w:type="spellEnd"/>
      <w:r w:rsidRPr="005A2724">
        <w:rPr>
          <w:lang w:val="de-DE"/>
        </w:rPr>
        <w:t xml:space="preserve">, </w:t>
      </w:r>
      <w:proofErr w:type="spellStart"/>
      <w:r w:rsidRPr="005A2724">
        <w:rPr>
          <w:lang w:val="de-DE"/>
        </w:rPr>
        <w:t>toroth</w:t>
      </w:r>
      <w:proofErr w:type="spellEnd"/>
      <w:r w:rsidRPr="005A2724">
        <w:rPr>
          <w:lang w:val="de-DE"/>
        </w:rPr>
        <w:t>}@hs-heilbronn.de</w:t>
      </w:r>
    </w:p>
    <w:p w14:paraId="15500AA2" w14:textId="77777777" w:rsidR="002A1AAB" w:rsidRPr="00A80461" w:rsidRDefault="002A1AAB" w:rsidP="002A1AAB">
      <w:pPr>
        <w:pStyle w:val="05Text"/>
        <w:rPr>
          <w:lang w:val="en-US"/>
        </w:rPr>
      </w:pPr>
      <w:r w:rsidRPr="00A80461">
        <w:rPr>
          <w:lang w:val="en-US"/>
        </w:rPr>
        <w:fldChar w:fldCharType="begin"/>
      </w:r>
      <w:r w:rsidRPr="00A80461">
        <w:rPr>
          <w:lang w:val="en-US"/>
        </w:rPr>
        <w:instrText xml:space="preserve"> TIME \@ "dd.MM.yyyy" </w:instrText>
      </w:r>
      <w:r w:rsidRPr="00A80461">
        <w:rPr>
          <w:lang w:val="en-US"/>
        </w:rPr>
        <w:fldChar w:fldCharType="separate"/>
      </w:r>
      <w:r w:rsidRPr="00A80461">
        <w:rPr>
          <w:noProof/>
          <w:lang w:val="en-US"/>
        </w:rPr>
        <w:t>2023</w:t>
      </w:r>
      <w:r w:rsidRPr="00A80461">
        <w:rPr>
          <w:lang w:val="en-US"/>
        </w:rPr>
        <w:fldChar w:fldCharType="end"/>
      </w:r>
      <w:r w:rsidRPr="00A80461">
        <w:rPr>
          <w:lang w:val="en-US"/>
        </w:rPr>
        <w:t xml:space="preserve"> – Version 2</w:t>
      </w:r>
    </w:p>
    <w:p w14:paraId="161DD6D6" w14:textId="77777777" w:rsidR="00636E83" w:rsidRPr="00A80461" w:rsidRDefault="00636E83" w:rsidP="00056716">
      <w:pPr>
        <w:pStyle w:val="05Text"/>
        <w:rPr>
          <w:lang w:val="en-US"/>
        </w:rPr>
      </w:pPr>
    </w:p>
    <w:p w14:paraId="54A7A528" w14:textId="6ED8B6CE" w:rsidR="00B25822" w:rsidRPr="00A80461" w:rsidRDefault="00FD3A81" w:rsidP="00636E83">
      <w:pPr>
        <w:pStyle w:val="05Text"/>
        <w:rPr>
          <w:lang w:val="en-US"/>
        </w:rPr>
      </w:pPr>
      <w:r w:rsidRPr="00A80461">
        <w:rPr>
          <w:b/>
          <w:kern w:val="32"/>
          <w:sz w:val="28"/>
          <w:szCs w:val="32"/>
          <w:lang w:val="en-US"/>
        </w:rPr>
        <w:t>Abstract</w:t>
      </w:r>
      <w:r w:rsidR="00217C37" w:rsidRPr="00A80461">
        <w:rPr>
          <w:lang w:val="en-US"/>
        </w:rPr>
        <w:br/>
      </w:r>
      <w:r w:rsidR="00A2732E" w:rsidRPr="00A80461">
        <w:rPr>
          <w:lang w:val="en-US"/>
        </w:rPr>
        <w:t xml:space="preserve">This document evaluates the extent to which the prototype developed as part of the research study </w:t>
      </w:r>
      <w:proofErr w:type="gramStart"/>
      <w:r w:rsidR="00A2732E" w:rsidRPr="00A80461">
        <w:rPr>
          <w:lang w:val="en-US"/>
        </w:rPr>
        <w:t>is able to</w:t>
      </w:r>
      <w:proofErr w:type="gramEnd"/>
      <w:r w:rsidR="00A2732E" w:rsidRPr="00A80461">
        <w:rPr>
          <w:lang w:val="en-US"/>
        </w:rPr>
        <w:t xml:space="preserve"> meet the requirements identified during the expert interviews.</w:t>
      </w:r>
    </w:p>
    <w:p w14:paraId="175D8DF9" w14:textId="27AF9E10" w:rsidR="00EE522A" w:rsidRPr="00A80461" w:rsidRDefault="00056716" w:rsidP="00056716">
      <w:pPr>
        <w:pStyle w:val="05Text"/>
        <w:rPr>
          <w:i/>
          <w:lang w:val="en-US"/>
        </w:rPr>
      </w:pPr>
      <w:r w:rsidRPr="00A80461">
        <w:rPr>
          <w:b/>
          <w:i/>
          <w:lang w:val="en-US"/>
        </w:rPr>
        <w:t>Keywords:</w:t>
      </w:r>
      <w:r w:rsidRPr="00A80461">
        <w:rPr>
          <w:i/>
          <w:lang w:val="en-US"/>
        </w:rPr>
        <w:t xml:space="preserve"> </w:t>
      </w:r>
      <w:r w:rsidR="00F549BE" w:rsidRPr="00A80461">
        <w:rPr>
          <w:i/>
          <w:lang w:val="en-US"/>
        </w:rPr>
        <w:br/>
      </w:r>
      <w:r w:rsidR="00FA5AC4" w:rsidRPr="00A80461">
        <w:rPr>
          <w:i/>
          <w:lang w:val="en-US"/>
        </w:rPr>
        <w:t>evaluation, prototype, method selection assistant, technical factors, economic factors</w:t>
      </w:r>
    </w:p>
    <w:p w14:paraId="35E2C36A" w14:textId="77777777" w:rsidR="0036566D" w:rsidRPr="00A80461" w:rsidRDefault="0036566D" w:rsidP="00056716">
      <w:pPr>
        <w:pStyle w:val="05Text"/>
        <w:rPr>
          <w:i/>
          <w:lang w:val="en-US"/>
        </w:rPr>
      </w:pPr>
    </w:p>
    <w:p w14:paraId="6D4C7C52" w14:textId="2A4A5804" w:rsidR="0036566D" w:rsidRPr="00A80461" w:rsidRDefault="0036566D">
      <w:pPr>
        <w:spacing w:line="240" w:lineRule="auto"/>
        <w:jc w:val="left"/>
        <w:rPr>
          <w:rFonts w:cs="Arial"/>
          <w:i/>
          <w:sz w:val="24"/>
          <w:lang w:val="en-US"/>
        </w:rPr>
      </w:pPr>
      <w:r w:rsidRPr="00A80461">
        <w:rPr>
          <w:i/>
          <w:lang w:val="en-US"/>
        </w:rPr>
        <w:br w:type="page"/>
      </w:r>
    </w:p>
    <w:p w14:paraId="2BA38218" w14:textId="77777777" w:rsidR="0036566D" w:rsidRPr="00A80461" w:rsidRDefault="0036566D" w:rsidP="0036566D">
      <w:pPr>
        <w:pStyle w:val="berschrift1"/>
        <w:rPr>
          <w:lang w:val="en-US"/>
        </w:rPr>
      </w:pPr>
      <w:r w:rsidRPr="00A80461">
        <w:rPr>
          <w:lang w:val="en-US"/>
        </w:rPr>
        <w:t>Profile/User Selection</w:t>
      </w:r>
    </w:p>
    <w:p w14:paraId="3AC2A2D2" w14:textId="77777777" w:rsidR="0036566D" w:rsidRPr="00A80461" w:rsidRDefault="0036566D" w:rsidP="00F72D0C">
      <w:pPr>
        <w:pStyle w:val="13Tabelle"/>
        <w:numPr>
          <w:ilvl w:val="0"/>
          <w:numId w:val="5"/>
        </w:numPr>
        <w:jc w:val="left"/>
        <w:rPr>
          <w:szCs w:val="22"/>
          <w:lang w:val="en-US"/>
        </w:rPr>
      </w:pPr>
      <w:r w:rsidRPr="00A80461">
        <w:rPr>
          <w:szCs w:val="22"/>
          <w:lang w:val="en-US"/>
        </w:rPr>
        <w:t>Consultant (Pro-Version) </w:t>
      </w:r>
    </w:p>
    <w:p w14:paraId="3DBC127A" w14:textId="62FCC1A4" w:rsidR="0036566D" w:rsidRPr="00A80461" w:rsidRDefault="0036566D" w:rsidP="00F72D0C">
      <w:pPr>
        <w:pStyle w:val="13Tabelle"/>
        <w:numPr>
          <w:ilvl w:val="0"/>
          <w:numId w:val="5"/>
        </w:numPr>
        <w:jc w:val="left"/>
        <w:rPr>
          <w:szCs w:val="22"/>
          <w:lang w:val="en-US"/>
        </w:rPr>
      </w:pPr>
      <w:r w:rsidRPr="00A80461">
        <w:rPr>
          <w:szCs w:val="22"/>
          <w:lang w:val="en-US"/>
        </w:rPr>
        <w:t>User (Lite-Version) </w:t>
      </w:r>
    </w:p>
    <w:p w14:paraId="731DA650" w14:textId="2EEC6F5E" w:rsidR="0036566D" w:rsidRPr="00A80461" w:rsidRDefault="0036566D" w:rsidP="00F41DEB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Description</w:t>
      </w:r>
      <w:r w:rsidR="00F41DEB" w:rsidRPr="00A80461">
        <w:rPr>
          <w:b/>
          <w:bCs/>
          <w:lang w:val="en-US"/>
        </w:rPr>
        <w:t>:</w:t>
      </w:r>
    </w:p>
    <w:p w14:paraId="53823CA7" w14:textId="759B535C" w:rsidR="0036566D" w:rsidRPr="00A80461" w:rsidRDefault="0036566D" w:rsidP="0036566D">
      <w:pPr>
        <w:pStyle w:val="13Tabelle"/>
        <w:jc w:val="left"/>
        <w:rPr>
          <w:szCs w:val="22"/>
          <w:lang w:val="en-US"/>
        </w:rPr>
      </w:pPr>
      <w:r w:rsidRPr="00A80461">
        <w:rPr>
          <w:szCs w:val="22"/>
          <w:lang w:val="en-US"/>
        </w:rPr>
        <w:t xml:space="preserve">The user </w:t>
      </w:r>
      <w:r w:rsidR="00803468" w:rsidRPr="00A80461">
        <w:rPr>
          <w:szCs w:val="22"/>
          <w:lang w:val="en-US"/>
        </w:rPr>
        <w:t>can</w:t>
      </w:r>
      <w:r w:rsidRPr="00A80461">
        <w:rPr>
          <w:szCs w:val="22"/>
          <w:lang w:val="en-US"/>
        </w:rPr>
        <w:t xml:space="preserve"> choose between two profiles: the normal user and a consultant.</w:t>
      </w:r>
    </w:p>
    <w:p w14:paraId="465DBA98" w14:textId="77777777" w:rsidR="0036566D" w:rsidRPr="00A80461" w:rsidRDefault="0036566D" w:rsidP="0036566D">
      <w:pPr>
        <w:pStyle w:val="13Tabelle"/>
        <w:jc w:val="left"/>
        <w:rPr>
          <w:szCs w:val="22"/>
          <w:lang w:val="en-US"/>
        </w:rPr>
      </w:pPr>
    </w:p>
    <w:p w14:paraId="0ACCD0A7" w14:textId="3F79404A" w:rsidR="0036566D" w:rsidRPr="00A80461" w:rsidRDefault="00325CC5" w:rsidP="00F41DEB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</w:t>
      </w:r>
      <w:r w:rsidR="00F41DEB" w:rsidRPr="00A80461">
        <w:rPr>
          <w:b/>
          <w:bCs/>
          <w:lang w:val="en-US"/>
        </w:rPr>
        <w:t>:</w:t>
      </w:r>
    </w:p>
    <w:p w14:paraId="7EFE85BF" w14:textId="287016B9" w:rsidR="008F3BAA" w:rsidRPr="00A80461" w:rsidRDefault="00E37E9F" w:rsidP="008F3BAA">
      <w:pPr>
        <w:pStyle w:val="14Aufzhlung"/>
        <w:rPr>
          <w:lang w:val="en-US"/>
        </w:rPr>
      </w:pPr>
      <w:proofErr w:type="spellStart"/>
      <w:r w:rsidRPr="00A80461">
        <w:rPr>
          <w:lang w:val="en-US"/>
        </w:rPr>
        <w:t>AI_Method_Selection_Assistant</w:t>
      </w:r>
      <w:proofErr w:type="spellEnd"/>
    </w:p>
    <w:p w14:paraId="724C38E7" w14:textId="4CD4138A" w:rsidR="0036566D" w:rsidRPr="00A80461" w:rsidRDefault="008F3BAA" w:rsidP="008F3BAA">
      <w:pPr>
        <w:pStyle w:val="14Aufzhlung"/>
        <w:rPr>
          <w:lang w:val="en-US"/>
        </w:rPr>
      </w:pPr>
      <w:proofErr w:type="spellStart"/>
      <w:r w:rsidRPr="00A80461">
        <w:rPr>
          <w:lang w:val="en-US"/>
        </w:rPr>
        <w:t>Session_state</w:t>
      </w:r>
      <w:proofErr w:type="spellEnd"/>
    </w:p>
    <w:p w14:paraId="14CC3097" w14:textId="29A43A3D" w:rsidR="0036566D" w:rsidRPr="00A80461" w:rsidRDefault="0036566D" w:rsidP="00F41DEB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</w:t>
      </w:r>
      <w:r w:rsidR="00F41DEB" w:rsidRPr="00A80461">
        <w:rPr>
          <w:b/>
          <w:bCs/>
          <w:lang w:val="en-US"/>
        </w:rPr>
        <w:t>:</w:t>
      </w:r>
    </w:p>
    <w:p w14:paraId="7870BC63" w14:textId="77777777" w:rsidR="0036566D" w:rsidRPr="00A80461" w:rsidRDefault="0036566D" w:rsidP="00803468">
      <w:pPr>
        <w:pStyle w:val="05Text"/>
        <w:rPr>
          <w:lang w:val="en-US"/>
        </w:rPr>
      </w:pPr>
    </w:p>
    <w:p w14:paraId="17F81043" w14:textId="25554A2B" w:rsidR="0036566D" w:rsidRPr="00A80461" w:rsidRDefault="0036566D" w:rsidP="00F72D0C">
      <w:pPr>
        <w:pStyle w:val="05Text"/>
        <w:numPr>
          <w:ilvl w:val="0"/>
          <w:numId w:val="6"/>
        </w:numPr>
        <w:rPr>
          <w:lang w:val="en-US"/>
        </w:rPr>
      </w:pPr>
      <w:r w:rsidRPr="00A80461">
        <w:rPr>
          <w:lang w:val="en-US"/>
        </w:rPr>
        <w:t xml:space="preserve">Selection options are displayed directly on the home </w:t>
      </w:r>
      <w:proofErr w:type="gramStart"/>
      <w:r w:rsidRPr="00A80461">
        <w:rPr>
          <w:lang w:val="en-US"/>
        </w:rPr>
        <w:t>page</w:t>
      </w:r>
      <w:proofErr w:type="gramEnd"/>
    </w:p>
    <w:p w14:paraId="22949C34" w14:textId="77777777" w:rsidR="0036566D" w:rsidRPr="00A80461" w:rsidRDefault="0036566D" w:rsidP="00E37E9F">
      <w:pPr>
        <w:pStyle w:val="05Text"/>
        <w:jc w:val="center"/>
        <w:rPr>
          <w:lang w:val="en-US"/>
        </w:rPr>
      </w:pPr>
      <w:r w:rsidRPr="00A80461">
        <w:rPr>
          <w:noProof/>
          <w:lang w:val="en-US"/>
        </w:rPr>
        <w:drawing>
          <wp:inline distT="0" distB="0" distL="0" distR="0" wp14:anchorId="0FC999BE" wp14:editId="441BC279">
            <wp:extent cx="4404946" cy="1764776"/>
            <wp:effectExtent l="12700" t="12700" r="15240" b="13335"/>
            <wp:docPr id="581187937" name="Grafik 581187937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27347" name="Grafik 1" descr="Ein Bild, das Text, Screenshot, Schrift, Design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29" cy="1801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943C5" w14:textId="77777777" w:rsidR="0036566D" w:rsidRPr="00A80461" w:rsidRDefault="0036566D" w:rsidP="00803468">
      <w:pPr>
        <w:pStyle w:val="05Text"/>
        <w:rPr>
          <w:lang w:val="en-US"/>
        </w:rPr>
      </w:pPr>
    </w:p>
    <w:p w14:paraId="41E99DFB" w14:textId="3F934B62" w:rsidR="0036566D" w:rsidRPr="00A80461" w:rsidRDefault="0036566D" w:rsidP="00F72D0C">
      <w:pPr>
        <w:pStyle w:val="05Text"/>
        <w:numPr>
          <w:ilvl w:val="0"/>
          <w:numId w:val="6"/>
        </w:numPr>
        <w:rPr>
          <w:lang w:val="en-US"/>
        </w:rPr>
      </w:pPr>
      <w:r w:rsidRPr="00A80461">
        <w:rPr>
          <w:lang w:val="en-US"/>
        </w:rPr>
        <w:t xml:space="preserve">Feedback logged in as </w:t>
      </w:r>
      <w:proofErr w:type="gramStart"/>
      <w:r w:rsidRPr="00A80461">
        <w:rPr>
          <w:lang w:val="en-US"/>
        </w:rPr>
        <w:t>user</w:t>
      </w:r>
      <w:proofErr w:type="gramEnd"/>
    </w:p>
    <w:p w14:paraId="18056D30" w14:textId="49491CD1" w:rsidR="006A029E" w:rsidRPr="00A80461" w:rsidRDefault="0036566D" w:rsidP="00E37E9F">
      <w:pPr>
        <w:pStyle w:val="05Text"/>
        <w:jc w:val="center"/>
        <w:rPr>
          <w:lang w:val="en-US"/>
        </w:rPr>
      </w:pPr>
      <w:r w:rsidRPr="00A804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007B7D" wp14:editId="185B5B2C">
                <wp:simplePos x="0" y="0"/>
                <wp:positionH relativeFrom="column">
                  <wp:posOffset>655841</wp:posOffset>
                </wp:positionH>
                <wp:positionV relativeFrom="paragraph">
                  <wp:posOffset>466725</wp:posOffset>
                </wp:positionV>
                <wp:extent cx="574431" cy="152400"/>
                <wp:effectExtent l="12700" t="12700" r="22860" b="25400"/>
                <wp:wrapNone/>
                <wp:docPr id="182782123" name="Rechteck 18278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431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E8F07" id="Rechteck 182782123" o:spid="_x0000_s1026" style="position:absolute;margin-left:51.65pt;margin-top:36.75pt;width:45.25pt;height:1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" filled="f" strokecolor="red" strokeweight="3pt"/>
            </w:pict>
          </mc:Fallback>
        </mc:AlternateContent>
      </w:r>
      <w:r w:rsidRPr="00A80461">
        <w:rPr>
          <w:noProof/>
          <w:lang w:val="en-US"/>
        </w:rPr>
        <w:drawing>
          <wp:inline distT="0" distB="0" distL="0" distR="0" wp14:anchorId="014415E4" wp14:editId="2C0877BD">
            <wp:extent cx="4401038" cy="1763210"/>
            <wp:effectExtent l="12700" t="12700" r="6350" b="15240"/>
            <wp:docPr id="571773751" name="Grafik 571773751" descr="Ein Bild, das Text, Screenshot, Quittung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94975" name="Grafik 2" descr="Ein Bild, das Text, Screenshot, Quittung, Schrift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88" cy="1796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1EF78" w14:textId="5626E6DE" w:rsidR="00E37E9F" w:rsidRPr="00A80461" w:rsidRDefault="00E37E9F">
      <w:pPr>
        <w:spacing w:line="240" w:lineRule="auto"/>
        <w:jc w:val="left"/>
        <w:rPr>
          <w:rFonts w:cs="Arial"/>
          <w:sz w:val="24"/>
          <w:lang w:val="en-US"/>
        </w:rPr>
      </w:pPr>
      <w:r w:rsidRPr="00A80461">
        <w:rPr>
          <w:lang w:val="en-US"/>
        </w:rPr>
        <w:br w:type="page"/>
      </w:r>
    </w:p>
    <w:p w14:paraId="3AC8E988" w14:textId="69D1AC34" w:rsidR="0036566D" w:rsidRPr="00A80461" w:rsidRDefault="0036566D" w:rsidP="00F72D0C">
      <w:pPr>
        <w:pStyle w:val="05Text"/>
        <w:numPr>
          <w:ilvl w:val="0"/>
          <w:numId w:val="6"/>
        </w:numPr>
        <w:rPr>
          <w:lang w:val="en-US"/>
        </w:rPr>
      </w:pPr>
      <w:r w:rsidRPr="00A80461">
        <w:rPr>
          <w:lang w:val="en-US"/>
        </w:rPr>
        <w:t xml:space="preserve">Feedback logged in as </w:t>
      </w:r>
      <w:proofErr w:type="gramStart"/>
      <w:r w:rsidRPr="00A80461">
        <w:rPr>
          <w:lang w:val="en-US"/>
        </w:rPr>
        <w:t>consultant</w:t>
      </w:r>
      <w:proofErr w:type="gramEnd"/>
    </w:p>
    <w:p w14:paraId="3524FFCA" w14:textId="67307BF2" w:rsidR="0036566D" w:rsidRPr="00A80461" w:rsidRDefault="0036566D" w:rsidP="00E37E9F">
      <w:pPr>
        <w:pStyle w:val="05Text"/>
        <w:jc w:val="center"/>
        <w:rPr>
          <w:lang w:val="en-US"/>
        </w:rPr>
      </w:pPr>
      <w:r w:rsidRPr="00A804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BE65212" wp14:editId="1D497148">
                <wp:simplePos x="0" y="0"/>
                <wp:positionH relativeFrom="column">
                  <wp:posOffset>622300</wp:posOffset>
                </wp:positionH>
                <wp:positionV relativeFrom="paragraph">
                  <wp:posOffset>476250</wp:posOffset>
                </wp:positionV>
                <wp:extent cx="732367" cy="152400"/>
                <wp:effectExtent l="12700" t="12700" r="29845" b="25400"/>
                <wp:wrapNone/>
                <wp:docPr id="1441591010" name="Rechteck 144159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367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72BD11" id="Rechteck 1441591010" o:spid="_x0000_s1026" style="position:absolute;margin-left:49pt;margin-top:37.5pt;width:57.65pt;height:12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" filled="f" strokecolor="red" strokeweight="3pt"/>
            </w:pict>
          </mc:Fallback>
        </mc:AlternateContent>
      </w:r>
      <w:r w:rsidRPr="00A80461">
        <w:rPr>
          <w:noProof/>
          <w:lang w:val="en-US"/>
        </w:rPr>
        <w:drawing>
          <wp:inline distT="0" distB="0" distL="0" distR="0" wp14:anchorId="1FB43FC2" wp14:editId="60FEB564">
            <wp:extent cx="4433454" cy="1776197"/>
            <wp:effectExtent l="12700" t="12700" r="12065" b="14605"/>
            <wp:docPr id="1030021923" name="Grafik 1030021923" descr="Ein Bild, das Text, Screenshot, Schrif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734" name="Grafik 4" descr="Ein Bild, das Text, Screenshot, Schrift, Quittung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25" cy="181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5A60C" w14:textId="77777777" w:rsidR="0036566D" w:rsidRPr="00A80461" w:rsidRDefault="0036566D" w:rsidP="00803468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22DE8BB3" w14:textId="59705821" w:rsidR="00807366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The requirement could be fully implemented.</w:t>
      </w:r>
    </w:p>
    <w:p w14:paraId="153E66DC" w14:textId="77777777" w:rsidR="0036566D" w:rsidRPr="00A80461" w:rsidRDefault="0036566D" w:rsidP="00F41DEB">
      <w:pPr>
        <w:pStyle w:val="berschrift1"/>
        <w:rPr>
          <w:lang w:val="en-US"/>
        </w:rPr>
      </w:pPr>
      <w:r w:rsidRPr="00A80461">
        <w:rPr>
          <w:lang w:val="en-US"/>
        </w:rPr>
        <w:t>User Input </w:t>
      </w:r>
    </w:p>
    <w:p w14:paraId="15FCD234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 xml:space="preserve">Company / </w:t>
      </w:r>
      <w:proofErr w:type="spellStart"/>
      <w:r w:rsidRPr="00A80461">
        <w:rPr>
          <w:lang w:val="en-US"/>
        </w:rPr>
        <w:t>Organisation</w:t>
      </w:r>
      <w:proofErr w:type="spellEnd"/>
      <w:r w:rsidRPr="00A80461">
        <w:rPr>
          <w:lang w:val="en-US"/>
        </w:rPr>
        <w:t xml:space="preserve"> Data</w:t>
      </w:r>
    </w:p>
    <w:p w14:paraId="144755C6" w14:textId="3A2A521D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Data Input </w:t>
      </w:r>
    </w:p>
    <w:p w14:paraId="0FB23DB6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b/>
          <w:bCs/>
          <w:lang w:val="en-US"/>
        </w:rPr>
        <w:t>Description</w:t>
      </w:r>
      <w:r w:rsidRPr="00A80461">
        <w:rPr>
          <w:lang w:val="en-US"/>
        </w:rPr>
        <w:t>:</w:t>
      </w:r>
    </w:p>
    <w:p w14:paraId="43F62C1C" w14:textId="77777777" w:rsidR="0036566D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The user has the possibility to enter data via a mask. Here he has once the possibility to enter organizational data and data, for the consultation.</w:t>
      </w:r>
    </w:p>
    <w:p w14:paraId="3BEC9FFB" w14:textId="77777777" w:rsidR="00604CFF" w:rsidRPr="00A80461" w:rsidRDefault="00604CFF" w:rsidP="00604CFF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Modules:</w:t>
      </w:r>
    </w:p>
    <w:p w14:paraId="7604C7DF" w14:textId="1458F68F" w:rsidR="00604CFF" w:rsidRDefault="004B3FAE" w:rsidP="004D44C9">
      <w:pPr>
        <w:pStyle w:val="14Aufzhlung"/>
      </w:pPr>
      <w:r>
        <w:t>Pages</w:t>
      </w:r>
    </w:p>
    <w:p w14:paraId="37F774BF" w14:textId="691A8D93" w:rsidR="004B3FAE" w:rsidRDefault="004B3FAE" w:rsidP="004D44C9">
      <w:pPr>
        <w:pStyle w:val="14Aufzhlung"/>
      </w:pPr>
      <w:r>
        <w:t xml:space="preserve">Forms </w:t>
      </w:r>
    </w:p>
    <w:p w14:paraId="79867242" w14:textId="05E77E8B" w:rsidR="004B3FAE" w:rsidRDefault="004B3FAE" w:rsidP="004D44C9">
      <w:pPr>
        <w:pStyle w:val="14Aufzhlung"/>
      </w:pPr>
      <w:proofErr w:type="spellStart"/>
      <w:r>
        <w:t>Session_state</w:t>
      </w:r>
      <w:proofErr w:type="spellEnd"/>
    </w:p>
    <w:p w14:paraId="09934C94" w14:textId="16811BC8" w:rsidR="004B3FAE" w:rsidRDefault="004B3FAE" w:rsidP="004D44C9">
      <w:pPr>
        <w:pStyle w:val="14Aufzhlung"/>
      </w:pPr>
      <w:r>
        <w:t>Utils</w:t>
      </w:r>
    </w:p>
    <w:p w14:paraId="38AA8FEA" w14:textId="71A41AFC" w:rsidR="004D44C9" w:rsidRDefault="004D44C9">
      <w:pPr>
        <w:spacing w:line="240" w:lineRule="auto"/>
        <w:jc w:val="left"/>
        <w:rPr>
          <w:rFonts w:cs="Arial"/>
          <w:sz w:val="24"/>
          <w:lang w:val="en-US"/>
        </w:rPr>
      </w:pPr>
      <w:r>
        <w:rPr>
          <w:lang w:val="en-US"/>
        </w:rPr>
        <w:br w:type="page"/>
      </w:r>
    </w:p>
    <w:p w14:paraId="65F67654" w14:textId="6D36C8F5" w:rsidR="0036566D" w:rsidRPr="00A80461" w:rsidRDefault="0036566D" w:rsidP="00807366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Screenshots:</w:t>
      </w:r>
    </w:p>
    <w:p w14:paraId="3B267252" w14:textId="277D8BC9" w:rsidR="0036566D" w:rsidRPr="00A80461" w:rsidRDefault="0036566D" w:rsidP="00F72D0C">
      <w:pPr>
        <w:pStyle w:val="05Text"/>
        <w:numPr>
          <w:ilvl w:val="0"/>
          <w:numId w:val="7"/>
        </w:numPr>
        <w:rPr>
          <w:lang w:val="en-US"/>
        </w:rPr>
      </w:pPr>
      <w:r w:rsidRPr="00A80461">
        <w:rPr>
          <w:lang w:val="en-US"/>
        </w:rPr>
        <w:t>Input mask for organizational data</w:t>
      </w:r>
    </w:p>
    <w:p w14:paraId="4CFC8CA7" w14:textId="77777777" w:rsidR="0036566D" w:rsidRPr="00A80461" w:rsidRDefault="0036566D" w:rsidP="00E37E9F">
      <w:pPr>
        <w:pStyle w:val="05Text"/>
        <w:jc w:val="center"/>
        <w:rPr>
          <w:lang w:val="en-US"/>
        </w:rPr>
      </w:pPr>
      <w:r w:rsidRPr="00A80461">
        <w:rPr>
          <w:noProof/>
          <w:lang w:val="en-US"/>
        </w:rPr>
        <w:drawing>
          <wp:inline distT="0" distB="0" distL="0" distR="0" wp14:anchorId="726D54D9" wp14:editId="675D02D0">
            <wp:extent cx="3076100" cy="2848937"/>
            <wp:effectExtent l="12700" t="12700" r="10160" b="8890"/>
            <wp:docPr id="763982068" name="Grafik 763982068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59397" name="Grafik 5" descr="Ein Bild, das Text, Screenshot, Schrift, Dokumen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28" cy="2911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CCCD8" w14:textId="77777777" w:rsidR="0036566D" w:rsidRPr="00A80461" w:rsidRDefault="0036566D" w:rsidP="00807366">
      <w:pPr>
        <w:pStyle w:val="05Text"/>
        <w:rPr>
          <w:lang w:val="en-US"/>
        </w:rPr>
      </w:pPr>
    </w:p>
    <w:p w14:paraId="733B3CB4" w14:textId="0ED5670D" w:rsidR="0036566D" w:rsidRPr="00A80461" w:rsidRDefault="0036566D" w:rsidP="00F72D0C">
      <w:pPr>
        <w:pStyle w:val="05Text"/>
        <w:numPr>
          <w:ilvl w:val="0"/>
          <w:numId w:val="7"/>
        </w:numPr>
        <w:rPr>
          <w:lang w:val="en-US"/>
        </w:rPr>
      </w:pPr>
      <w:r w:rsidRPr="00A80461">
        <w:rPr>
          <w:lang w:val="en-US"/>
        </w:rPr>
        <w:t xml:space="preserve">Input mask for the data basis on which the model performs the calculation. </w:t>
      </w:r>
      <w:r w:rsidR="00E37E9F" w:rsidRPr="00A80461">
        <w:rPr>
          <w:lang w:val="en-US"/>
        </w:rPr>
        <w:br/>
      </w:r>
      <w:r w:rsidRPr="00A80461">
        <w:rPr>
          <w:lang w:val="en-US"/>
        </w:rPr>
        <w:t>(</w:t>
      </w:r>
      <w:proofErr w:type="gramStart"/>
      <w:r w:rsidRPr="00A80461">
        <w:rPr>
          <w:lang w:val="en-US"/>
        </w:rPr>
        <w:t>part</w:t>
      </w:r>
      <w:proofErr w:type="gramEnd"/>
      <w:r w:rsidRPr="00A80461">
        <w:rPr>
          <w:lang w:val="en-US"/>
        </w:rPr>
        <w:t xml:space="preserve"> 1)</w:t>
      </w:r>
    </w:p>
    <w:p w14:paraId="7FFB21BD" w14:textId="022D375B" w:rsidR="0036566D" w:rsidRPr="00A80461" w:rsidRDefault="0036566D" w:rsidP="00E37E9F">
      <w:pPr>
        <w:pStyle w:val="05Text"/>
        <w:jc w:val="center"/>
        <w:rPr>
          <w:lang w:val="en-US"/>
        </w:rPr>
      </w:pPr>
      <w:r w:rsidRPr="00A80461">
        <w:rPr>
          <w:noProof/>
          <w:lang w:val="en-US"/>
        </w:rPr>
        <w:drawing>
          <wp:inline distT="0" distB="0" distL="0" distR="0" wp14:anchorId="7641DAAC" wp14:editId="576EF504">
            <wp:extent cx="3146400" cy="2744961"/>
            <wp:effectExtent l="12700" t="12700" r="16510" b="11430"/>
            <wp:docPr id="1617641975" name="Grafik 1617641975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7583" name="Grafik 6" descr="Ein Bild, das Text, Screenshot, Schrif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204" cy="2771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828BA" w14:textId="68A730CF" w:rsidR="004D44C9" w:rsidRDefault="004D44C9">
      <w:pPr>
        <w:spacing w:line="240" w:lineRule="auto"/>
        <w:jc w:val="left"/>
        <w:rPr>
          <w:rFonts w:cs="Arial"/>
          <w:sz w:val="24"/>
          <w:lang w:val="en-US"/>
        </w:rPr>
      </w:pPr>
      <w:r>
        <w:rPr>
          <w:lang w:val="en-US"/>
        </w:rPr>
        <w:br w:type="page"/>
      </w:r>
    </w:p>
    <w:p w14:paraId="2E9EA0F0" w14:textId="4C61C2A8" w:rsidR="0036566D" w:rsidRPr="00A80461" w:rsidRDefault="0036566D" w:rsidP="00F72D0C">
      <w:pPr>
        <w:pStyle w:val="05Text"/>
        <w:numPr>
          <w:ilvl w:val="0"/>
          <w:numId w:val="7"/>
        </w:numPr>
        <w:rPr>
          <w:lang w:val="en-US"/>
        </w:rPr>
      </w:pPr>
      <w:r w:rsidRPr="00A80461">
        <w:rPr>
          <w:lang w:val="en-US"/>
        </w:rPr>
        <w:t xml:space="preserve">Input mask for the data basis on which the model performs the calculation. </w:t>
      </w:r>
      <w:r w:rsidR="00E37E9F" w:rsidRPr="00A80461">
        <w:rPr>
          <w:lang w:val="en-US"/>
        </w:rPr>
        <w:br/>
      </w:r>
      <w:r w:rsidRPr="00A80461">
        <w:rPr>
          <w:lang w:val="en-US"/>
        </w:rPr>
        <w:t>(</w:t>
      </w:r>
      <w:proofErr w:type="gramStart"/>
      <w:r w:rsidRPr="00A80461">
        <w:rPr>
          <w:lang w:val="en-US"/>
        </w:rPr>
        <w:t>part</w:t>
      </w:r>
      <w:proofErr w:type="gramEnd"/>
      <w:r w:rsidRPr="00A80461">
        <w:rPr>
          <w:lang w:val="en-US"/>
        </w:rPr>
        <w:t xml:space="preserve"> 2)</w:t>
      </w:r>
    </w:p>
    <w:p w14:paraId="1690F513" w14:textId="77777777" w:rsidR="0036566D" w:rsidRPr="00A80461" w:rsidRDefault="0036566D" w:rsidP="00E37E9F">
      <w:pPr>
        <w:pStyle w:val="05Text"/>
        <w:jc w:val="center"/>
        <w:rPr>
          <w:lang w:val="en-US"/>
        </w:rPr>
      </w:pPr>
      <w:r w:rsidRPr="00A80461">
        <w:rPr>
          <w:noProof/>
          <w:lang w:val="en-US"/>
        </w:rPr>
        <w:drawing>
          <wp:inline distT="0" distB="0" distL="0" distR="0" wp14:anchorId="0FF05457" wp14:editId="11E05970">
            <wp:extent cx="3446112" cy="3006433"/>
            <wp:effectExtent l="12700" t="12700" r="8890" b="16510"/>
            <wp:docPr id="210496992" name="Grafik 210496992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0621" name="Grafik 7" descr="Ein Bild, das Text, Screensho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938" cy="3030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74C77" w14:textId="77777777" w:rsidR="0036566D" w:rsidRPr="00A80461" w:rsidRDefault="0036566D" w:rsidP="00807366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56DEF784" w14:textId="71026E4A" w:rsidR="00A80461" w:rsidRDefault="0036566D" w:rsidP="004D44C9">
      <w:pPr>
        <w:pStyle w:val="05Text"/>
        <w:rPr>
          <w:lang w:val="en-US"/>
        </w:rPr>
      </w:pPr>
      <w:r w:rsidRPr="00A80461">
        <w:rPr>
          <w:lang w:val="en-US"/>
        </w:rPr>
        <w:t>The requirement could be fully implemented, the user can enter the data individual via two masks.</w:t>
      </w:r>
    </w:p>
    <w:p w14:paraId="2F85EFAA" w14:textId="1F9AD451" w:rsidR="0036566D" w:rsidRPr="00A80461" w:rsidRDefault="0036566D" w:rsidP="00A80461">
      <w:pPr>
        <w:pStyle w:val="berschrift1"/>
        <w:rPr>
          <w:lang w:val="en-US"/>
        </w:rPr>
      </w:pPr>
      <w:r w:rsidRPr="00A80461">
        <w:rPr>
          <w:lang w:val="en-US"/>
        </w:rPr>
        <w:t xml:space="preserve">AI-Method-Selection  </w:t>
      </w:r>
    </w:p>
    <w:p w14:paraId="40482C11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Calculation</w:t>
      </w:r>
    </w:p>
    <w:p w14:paraId="2BCF63D1" w14:textId="77777777" w:rsidR="0036566D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Model accessible</w:t>
      </w:r>
    </w:p>
    <w:p w14:paraId="067DA879" w14:textId="77777777" w:rsidR="00604CFF" w:rsidRDefault="00604CFF" w:rsidP="00604CFF">
      <w:pPr>
        <w:pStyle w:val="05Text"/>
        <w:rPr>
          <w:lang w:val="en-US"/>
        </w:rPr>
      </w:pPr>
      <w:r w:rsidRPr="00A80461">
        <w:rPr>
          <w:b/>
          <w:bCs/>
          <w:lang w:val="en-US"/>
        </w:rPr>
        <w:t>Description</w:t>
      </w:r>
      <w:r w:rsidRPr="00A80461">
        <w:rPr>
          <w:lang w:val="en-US"/>
        </w:rPr>
        <w:t>:</w:t>
      </w:r>
    </w:p>
    <w:p w14:paraId="63BB7DC3" w14:textId="12CFE14B" w:rsidR="00940C8E" w:rsidRDefault="003F74FA" w:rsidP="00604CFF">
      <w:pPr>
        <w:pStyle w:val="05Text"/>
        <w:rPr>
          <w:lang w:val="en-US"/>
        </w:rPr>
      </w:pPr>
      <w:r w:rsidRPr="003F74FA">
        <w:rPr>
          <w:lang w:val="en-US"/>
        </w:rPr>
        <w:t xml:space="preserve">The assistant </w:t>
      </w:r>
      <w:proofErr w:type="gramStart"/>
      <w:r w:rsidRPr="003F74FA">
        <w:rPr>
          <w:lang w:val="en-US"/>
        </w:rPr>
        <w:t>is able to</w:t>
      </w:r>
      <w:proofErr w:type="gramEnd"/>
      <w:r w:rsidRPr="003F74FA">
        <w:rPr>
          <w:lang w:val="en-US"/>
        </w:rPr>
        <w:t xml:space="preserve"> calculate which methods would be suitable based on the model and the results.</w:t>
      </w:r>
    </w:p>
    <w:p w14:paraId="3B54EDED" w14:textId="61059A6B" w:rsidR="00604CFF" w:rsidRDefault="00604CFF" w:rsidP="00604CFF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Modules:</w:t>
      </w:r>
    </w:p>
    <w:p w14:paraId="20C641BD" w14:textId="5A5DC56F" w:rsidR="003F74FA" w:rsidRDefault="00CE5FB0" w:rsidP="003F74FA">
      <w:pPr>
        <w:pStyle w:val="14Aufzhlung"/>
      </w:pPr>
      <w:r>
        <w:t>Pages</w:t>
      </w:r>
    </w:p>
    <w:p w14:paraId="022A28EE" w14:textId="1CC732D9" w:rsidR="00CE5FB0" w:rsidRDefault="00CE5FB0" w:rsidP="003F74FA">
      <w:pPr>
        <w:pStyle w:val="14Aufzhlung"/>
      </w:pPr>
      <w:proofErr w:type="spellStart"/>
      <w:r>
        <w:t>Session_state</w:t>
      </w:r>
      <w:proofErr w:type="spellEnd"/>
    </w:p>
    <w:p w14:paraId="26740A64" w14:textId="63E898A4" w:rsidR="00CE5FB0" w:rsidRDefault="00CE5FB0" w:rsidP="003F74FA">
      <w:pPr>
        <w:pStyle w:val="14Aufzhlung"/>
      </w:pPr>
      <w:proofErr w:type="spellStart"/>
      <w:r>
        <w:t>Utils</w:t>
      </w:r>
      <w:proofErr w:type="spellEnd"/>
    </w:p>
    <w:p w14:paraId="1A7B0BDC" w14:textId="7EFEB0AF" w:rsidR="00CE5FB0" w:rsidRDefault="00CE5FB0" w:rsidP="003F74FA">
      <w:pPr>
        <w:pStyle w:val="14Aufzhlung"/>
      </w:pPr>
      <w:r>
        <w:t>Model</w:t>
      </w:r>
    </w:p>
    <w:p w14:paraId="582A7014" w14:textId="4E6DA062" w:rsidR="00CE5FB0" w:rsidRDefault="00CE5FB0" w:rsidP="003F74FA">
      <w:pPr>
        <w:pStyle w:val="14Aufzhlung"/>
      </w:pPr>
      <w:proofErr w:type="spellStart"/>
      <w:r>
        <w:t>Result</w:t>
      </w:r>
      <w:proofErr w:type="spellEnd"/>
    </w:p>
    <w:p w14:paraId="5EAEABE9" w14:textId="77777777" w:rsidR="00CE5FB0" w:rsidRDefault="00CE5FB0">
      <w:pPr>
        <w:spacing w:line="240" w:lineRule="auto"/>
        <w:jc w:val="left"/>
        <w:rPr>
          <w:rFonts w:cs="Arial"/>
          <w:sz w:val="24"/>
          <w:lang w:val="de-AT"/>
        </w:rPr>
      </w:pPr>
      <w:r>
        <w:br w:type="page"/>
      </w:r>
    </w:p>
    <w:p w14:paraId="49070CD0" w14:textId="77777777" w:rsidR="00940C8E" w:rsidRDefault="00604CFF" w:rsidP="00604CFF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Screenshots:</w:t>
      </w:r>
    </w:p>
    <w:p w14:paraId="01D1F75E" w14:textId="77777777" w:rsidR="00940C8E" w:rsidRDefault="00940C8E" w:rsidP="00604CFF">
      <w:pPr>
        <w:pStyle w:val="05Text"/>
        <w:rPr>
          <w:b/>
          <w:bCs/>
          <w:lang w:val="en-US"/>
        </w:rPr>
      </w:pPr>
    </w:p>
    <w:p w14:paraId="2A3BE529" w14:textId="162EE239" w:rsidR="00940C8E" w:rsidRPr="002369F4" w:rsidRDefault="002369F4" w:rsidP="00F72D0C">
      <w:pPr>
        <w:pStyle w:val="05Text"/>
        <w:numPr>
          <w:ilvl w:val="0"/>
          <w:numId w:val="8"/>
        </w:numPr>
        <w:rPr>
          <w:lang w:val="en-US"/>
        </w:rPr>
      </w:pPr>
      <w:r w:rsidRPr="002369F4">
        <w:rPr>
          <w:lang w:val="en-US"/>
        </w:rPr>
        <w:t xml:space="preserve">Summary of the result query and with the help of the button the calculation can be </w:t>
      </w:r>
      <w:proofErr w:type="gramStart"/>
      <w:r w:rsidRPr="002369F4">
        <w:rPr>
          <w:lang w:val="en-US"/>
        </w:rPr>
        <w:t>started</w:t>
      </w:r>
      <w:proofErr w:type="gramEnd"/>
    </w:p>
    <w:p w14:paraId="1DB4EAFF" w14:textId="6F0B940F" w:rsidR="00604CFF" w:rsidRPr="00A80461" w:rsidRDefault="00940C8E" w:rsidP="00604CFF">
      <w:pPr>
        <w:pStyle w:val="05Tex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2028485" wp14:editId="47AF1B0B">
            <wp:extent cx="5400040" cy="2629535"/>
            <wp:effectExtent l="12700" t="12700" r="10160" b="12065"/>
            <wp:docPr id="655511596" name="Grafik 655511596" descr="Ein Bild, das Text, Quitt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1596" name="Grafik 8" descr="Ein Bild, das Text, Quittung, Screensho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447F5" w14:textId="197D1209" w:rsidR="002369F4" w:rsidRPr="002369F4" w:rsidRDefault="00762514" w:rsidP="00F72D0C">
      <w:pPr>
        <w:pStyle w:val="05Text"/>
        <w:numPr>
          <w:ilvl w:val="0"/>
          <w:numId w:val="8"/>
        </w:numPr>
        <w:rPr>
          <w:lang w:val="en-US"/>
        </w:rPr>
      </w:pPr>
      <w:r w:rsidRPr="00762514">
        <w:rPr>
          <w:lang w:val="en-US"/>
        </w:rPr>
        <w:t>A descriptive chart and finally the descending order of the procedures is displayed with helpful descriptions of the procedures.</w:t>
      </w:r>
    </w:p>
    <w:p w14:paraId="0161CE87" w14:textId="435D183A" w:rsidR="002369F4" w:rsidRPr="002369F4" w:rsidRDefault="00431DF3" w:rsidP="00604CFF">
      <w:pPr>
        <w:pStyle w:val="05Text"/>
        <w:rPr>
          <w:lang w:val="en-US"/>
        </w:rPr>
      </w:pPr>
      <w:r w:rsidRPr="00A804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AB4C7A3" wp14:editId="6BA68999">
                <wp:simplePos x="0" y="0"/>
                <wp:positionH relativeFrom="column">
                  <wp:posOffset>11858</wp:posOffset>
                </wp:positionH>
                <wp:positionV relativeFrom="paragraph">
                  <wp:posOffset>2163675</wp:posOffset>
                </wp:positionV>
                <wp:extent cx="2520638" cy="609392"/>
                <wp:effectExtent l="12700" t="12700" r="19685" b="26035"/>
                <wp:wrapNone/>
                <wp:docPr id="366343704" name="Rechteck 366343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638" cy="6093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67B91" id="Rechteck 366343704" o:spid="_x0000_s1026" style="position:absolute;margin-left:.95pt;margin-top:170.35pt;width:198.5pt;height:4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" filled="f" strokecolor="red" strokeweight="3pt"/>
            </w:pict>
          </mc:Fallback>
        </mc:AlternateContent>
      </w:r>
      <w:r w:rsidRPr="00A804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B5293A3" wp14:editId="5C76EAF3">
                <wp:simplePos x="0" y="0"/>
                <wp:positionH relativeFrom="column">
                  <wp:posOffset>326649</wp:posOffset>
                </wp:positionH>
                <wp:positionV relativeFrom="paragraph">
                  <wp:posOffset>402329</wp:posOffset>
                </wp:positionV>
                <wp:extent cx="5038985" cy="1606237"/>
                <wp:effectExtent l="12700" t="12700" r="28575" b="19685"/>
                <wp:wrapNone/>
                <wp:docPr id="1352983657" name="Rechteck 1352983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985" cy="1606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C59B1" id="Rechteck 1352983657" o:spid="_x0000_s1026" style="position:absolute;margin-left:25.7pt;margin-top:31.7pt;width:396.75pt;height:126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" filled="f" strokecolor="red" strokeweight="3pt"/>
            </w:pict>
          </mc:Fallback>
        </mc:AlternateContent>
      </w:r>
      <w:r w:rsidRPr="00A8046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605D589" wp14:editId="08D06531">
                <wp:simplePos x="0" y="0"/>
                <wp:positionH relativeFrom="column">
                  <wp:posOffset>11857</wp:posOffset>
                </wp:positionH>
                <wp:positionV relativeFrom="paragraph">
                  <wp:posOffset>27576</wp:posOffset>
                </wp:positionV>
                <wp:extent cx="1801110" cy="152400"/>
                <wp:effectExtent l="12700" t="12700" r="27940" b="25400"/>
                <wp:wrapNone/>
                <wp:docPr id="1349399418" name="Rechteck 1349399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11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24358" id="Rechteck 1349399418" o:spid="_x0000_s1026" style="position:absolute;margin-left:.95pt;margin-top:2.15pt;width:141.8pt;height:12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" filled="f" strokecolor="red" strokeweight="3pt"/>
            </w:pict>
          </mc:Fallback>
        </mc:AlternateContent>
      </w:r>
      <w:r w:rsidR="00025E5E">
        <w:rPr>
          <w:noProof/>
          <w:lang w:val="en-US"/>
        </w:rPr>
        <w:drawing>
          <wp:inline distT="0" distB="0" distL="0" distR="0" wp14:anchorId="167A2C34" wp14:editId="29659D43">
            <wp:extent cx="5400040" cy="3016250"/>
            <wp:effectExtent l="12700" t="12700" r="10160" b="19050"/>
            <wp:docPr id="530014362" name="Grafik 530014362" descr="Ein Bild, das Text, Diagramm, Reihe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14362" name="Grafik 9" descr="Ein Bild, das Text, Diagramm, Reihe, Software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80597" w14:textId="1B32A7F3" w:rsidR="00604CFF" w:rsidRDefault="00604CFF" w:rsidP="00604CFF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31B675EB" w14:textId="251E7A04" w:rsidR="001F7D3A" w:rsidRPr="001F7D3A" w:rsidRDefault="001F7D3A" w:rsidP="00604CFF">
      <w:pPr>
        <w:pStyle w:val="05Text"/>
        <w:rPr>
          <w:lang w:val="en-US"/>
        </w:rPr>
      </w:pPr>
      <w:r w:rsidRPr="001F7D3A">
        <w:rPr>
          <w:lang w:val="en-US"/>
        </w:rPr>
        <w:t>The requirement could be fully implemented, the user can perform the consultation himself with the help of the wizard and thus make the model usable.</w:t>
      </w:r>
    </w:p>
    <w:p w14:paraId="595AABCC" w14:textId="36CC883B" w:rsidR="004D44C9" w:rsidRDefault="004D44C9">
      <w:pPr>
        <w:spacing w:line="240" w:lineRule="auto"/>
        <w:jc w:val="left"/>
        <w:rPr>
          <w:rFonts w:cs="Arial"/>
          <w:sz w:val="24"/>
          <w:lang w:val="en-US"/>
        </w:rPr>
      </w:pPr>
      <w:r>
        <w:rPr>
          <w:lang w:val="en-US"/>
        </w:rPr>
        <w:br w:type="page"/>
      </w:r>
    </w:p>
    <w:p w14:paraId="4E350205" w14:textId="60A45F60" w:rsidR="0036566D" w:rsidRPr="00A80461" w:rsidRDefault="0036566D" w:rsidP="00604CFF">
      <w:pPr>
        <w:pStyle w:val="berschrift1"/>
        <w:rPr>
          <w:lang w:val="en-US"/>
        </w:rPr>
      </w:pPr>
      <w:r w:rsidRPr="00A80461">
        <w:rPr>
          <w:lang w:val="en-US"/>
        </w:rPr>
        <w:t>Cost-Benefit-Analysis</w:t>
      </w:r>
    </w:p>
    <w:p w14:paraId="629B6363" w14:textId="17C8BC85" w:rsidR="0036566D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Calculation of the economic efficiency</w:t>
      </w:r>
    </w:p>
    <w:p w14:paraId="67E2593F" w14:textId="77777777" w:rsidR="004D44C9" w:rsidRDefault="004D44C9" w:rsidP="004D44C9">
      <w:pPr>
        <w:pStyle w:val="05Text"/>
        <w:rPr>
          <w:lang w:val="en-US"/>
        </w:rPr>
      </w:pPr>
      <w:r w:rsidRPr="00A80461">
        <w:rPr>
          <w:b/>
          <w:bCs/>
          <w:lang w:val="en-US"/>
        </w:rPr>
        <w:t>Description</w:t>
      </w:r>
      <w:r w:rsidRPr="00A80461">
        <w:rPr>
          <w:lang w:val="en-US"/>
        </w:rPr>
        <w:t>:</w:t>
      </w:r>
    </w:p>
    <w:p w14:paraId="6C4F61DC" w14:textId="7B95A14B" w:rsidR="001F7D3A" w:rsidRDefault="00797AEC" w:rsidP="004D44C9">
      <w:pPr>
        <w:pStyle w:val="05Text"/>
        <w:rPr>
          <w:lang w:val="en-US"/>
        </w:rPr>
      </w:pPr>
      <w:r w:rsidRPr="00797AEC">
        <w:rPr>
          <w:lang w:val="en-US"/>
        </w:rPr>
        <w:t>As a user, you can carry out the economic analysis of the procedures and problem definitions</w:t>
      </w:r>
      <w:r>
        <w:rPr>
          <w:lang w:val="en-US"/>
        </w:rPr>
        <w:t>.</w:t>
      </w:r>
    </w:p>
    <w:p w14:paraId="7186C0B1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Modules:</w:t>
      </w:r>
    </w:p>
    <w:p w14:paraId="3B60402A" w14:textId="1A8E1FF2" w:rsidR="00FA2617" w:rsidRDefault="00FA2617" w:rsidP="00FA2617">
      <w:pPr>
        <w:pStyle w:val="14Aufzhlung"/>
      </w:pPr>
      <w:r>
        <w:t>Pages</w:t>
      </w:r>
    </w:p>
    <w:p w14:paraId="2DBC8A9B" w14:textId="64018529" w:rsidR="00FA2617" w:rsidRDefault="00FA2617" w:rsidP="00FA2617">
      <w:pPr>
        <w:pStyle w:val="14Aufzhlung"/>
      </w:pPr>
      <w:proofErr w:type="spellStart"/>
      <w:r>
        <w:t>Utils</w:t>
      </w:r>
      <w:proofErr w:type="spellEnd"/>
    </w:p>
    <w:p w14:paraId="274B288A" w14:textId="300DB809" w:rsidR="00FA2617" w:rsidRPr="00604CFF" w:rsidRDefault="00FA2617" w:rsidP="00FA2617">
      <w:pPr>
        <w:pStyle w:val="14Aufzhlung"/>
      </w:pPr>
      <w:proofErr w:type="spellStart"/>
      <w:r>
        <w:t>Session_state</w:t>
      </w:r>
      <w:proofErr w:type="spellEnd"/>
    </w:p>
    <w:p w14:paraId="599B3B56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Screenshots:</w:t>
      </w:r>
    </w:p>
    <w:p w14:paraId="4F79B5E9" w14:textId="455DAE32" w:rsidR="001F7D3A" w:rsidRPr="00F660A2" w:rsidRDefault="00F660A2" w:rsidP="00F72D0C">
      <w:pPr>
        <w:pStyle w:val="05Text"/>
        <w:numPr>
          <w:ilvl w:val="0"/>
          <w:numId w:val="9"/>
        </w:numPr>
        <w:rPr>
          <w:lang w:val="en-US"/>
        </w:rPr>
      </w:pPr>
      <w:r w:rsidRPr="00F660A2">
        <w:rPr>
          <w:lang w:val="en-US"/>
        </w:rPr>
        <w:t xml:space="preserve">The user can enter the values and start the </w:t>
      </w:r>
      <w:proofErr w:type="gramStart"/>
      <w:r w:rsidRPr="00F660A2">
        <w:rPr>
          <w:lang w:val="en-US"/>
        </w:rPr>
        <w:t>calculation</w:t>
      </w:r>
      <w:proofErr w:type="gramEnd"/>
    </w:p>
    <w:p w14:paraId="5D26AA36" w14:textId="6E0D7E7B" w:rsidR="001F7D3A" w:rsidRDefault="00A17D3F" w:rsidP="004D44C9">
      <w:pPr>
        <w:pStyle w:val="05Tex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BA1844" wp14:editId="0ECBC259">
            <wp:extent cx="5400040" cy="2670810"/>
            <wp:effectExtent l="12700" t="12700" r="10160" b="8890"/>
            <wp:docPr id="1007952401" name="Grafik 1007952401" descr="Ein Bild, das Text, Screenshot, Quittung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52401" name="Grafik 10" descr="Ein Bild, das Text, Screenshot, Quittung, Schrif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EC692" w14:textId="77777777" w:rsidR="002B66B7" w:rsidRDefault="002B66B7" w:rsidP="004D44C9">
      <w:pPr>
        <w:pStyle w:val="05Text"/>
        <w:rPr>
          <w:b/>
          <w:bCs/>
          <w:lang w:val="en-US"/>
        </w:rPr>
      </w:pPr>
    </w:p>
    <w:p w14:paraId="2048A11A" w14:textId="165EA48B" w:rsidR="002B66B7" w:rsidRPr="0053773D" w:rsidRDefault="0053773D" w:rsidP="00F72D0C">
      <w:pPr>
        <w:pStyle w:val="05Text"/>
        <w:numPr>
          <w:ilvl w:val="0"/>
          <w:numId w:val="9"/>
        </w:numPr>
        <w:rPr>
          <w:lang w:val="en-US"/>
        </w:rPr>
      </w:pPr>
      <w:r w:rsidRPr="0053773D">
        <w:rPr>
          <w:lang w:val="en-US"/>
        </w:rPr>
        <w:t>The calculation is presented.</w:t>
      </w:r>
    </w:p>
    <w:p w14:paraId="1AA27415" w14:textId="33EBDD9E" w:rsidR="00A17D3F" w:rsidRDefault="00A17D3F" w:rsidP="004D44C9">
      <w:pPr>
        <w:pStyle w:val="05Tex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A1B902" wp14:editId="30930F1C">
            <wp:extent cx="5400040" cy="1139825"/>
            <wp:effectExtent l="12700" t="12700" r="10160" b="15875"/>
            <wp:docPr id="1473836377" name="Grafik 1473836377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36377" name="Grafik 11" descr="Ein Bild, das Text, Screenshot, Schrif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047F5" w14:textId="39EB8036" w:rsidR="004D44C9" w:rsidRPr="00A80461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72A96706" w14:textId="19086105" w:rsidR="004D44C9" w:rsidRDefault="005F7599" w:rsidP="00807366">
      <w:pPr>
        <w:pStyle w:val="05Text"/>
        <w:rPr>
          <w:lang w:val="en-US"/>
        </w:rPr>
      </w:pPr>
      <w:r w:rsidRPr="005F7599">
        <w:rPr>
          <w:lang w:val="en-US"/>
        </w:rPr>
        <w:t>The requirement could be completely fulfilled, the calculation is directly inside the consulting assistant.</w:t>
      </w:r>
    </w:p>
    <w:p w14:paraId="21E0380A" w14:textId="31D2AD6D" w:rsidR="00AE5AD8" w:rsidRDefault="00AE5AD8">
      <w:pPr>
        <w:spacing w:line="240" w:lineRule="auto"/>
        <w:jc w:val="left"/>
        <w:rPr>
          <w:rFonts w:cs="Arial"/>
          <w:sz w:val="24"/>
          <w:lang w:val="en-US"/>
        </w:rPr>
      </w:pPr>
      <w:r>
        <w:rPr>
          <w:lang w:val="en-US"/>
        </w:rPr>
        <w:br w:type="page"/>
      </w:r>
    </w:p>
    <w:p w14:paraId="7E40CA8B" w14:textId="1D06AB8F" w:rsidR="0036566D" w:rsidRPr="00A80461" w:rsidRDefault="0036566D" w:rsidP="00604CFF">
      <w:pPr>
        <w:pStyle w:val="berschrift1"/>
        <w:rPr>
          <w:lang w:val="en-US"/>
        </w:rPr>
      </w:pPr>
      <w:r w:rsidRPr="00A80461">
        <w:rPr>
          <w:lang w:val="en-US"/>
        </w:rPr>
        <w:t xml:space="preserve">Output of the results </w:t>
      </w:r>
    </w:p>
    <w:p w14:paraId="16A720D2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 xml:space="preserve">Ranking option (including dynamic selection of the number of results displayed) </w:t>
      </w:r>
    </w:p>
    <w:p w14:paraId="24A2E88A" w14:textId="77777777" w:rsidR="0036566D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Graphics for visual presentation of the results</w:t>
      </w:r>
    </w:p>
    <w:p w14:paraId="0270A3C1" w14:textId="77777777" w:rsidR="004D44C9" w:rsidRDefault="004D44C9" w:rsidP="004D44C9">
      <w:pPr>
        <w:pStyle w:val="05Text"/>
        <w:rPr>
          <w:lang w:val="en-US"/>
        </w:rPr>
      </w:pPr>
      <w:r w:rsidRPr="00A80461">
        <w:rPr>
          <w:b/>
          <w:bCs/>
          <w:lang w:val="en-US"/>
        </w:rPr>
        <w:t>Description</w:t>
      </w:r>
      <w:r w:rsidRPr="00A80461">
        <w:rPr>
          <w:lang w:val="en-US"/>
        </w:rPr>
        <w:t>:</w:t>
      </w:r>
    </w:p>
    <w:p w14:paraId="4E56AB39" w14:textId="6B1A4A4E" w:rsidR="005F7599" w:rsidRDefault="003C4E4A" w:rsidP="004D44C9">
      <w:pPr>
        <w:pStyle w:val="05Text"/>
        <w:rPr>
          <w:lang w:val="en-US"/>
        </w:rPr>
      </w:pPr>
      <w:r w:rsidRPr="003C4E4A">
        <w:rPr>
          <w:lang w:val="en-US"/>
        </w:rPr>
        <w:t>The results of the model can be dynamically differentiated on length and are presented in a graphically appealing way.</w:t>
      </w:r>
    </w:p>
    <w:p w14:paraId="3646D877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Modules:</w:t>
      </w:r>
    </w:p>
    <w:p w14:paraId="2F5E8B3C" w14:textId="77777777" w:rsidR="003C4E4A" w:rsidRDefault="003C4E4A" w:rsidP="003C4E4A">
      <w:pPr>
        <w:pStyle w:val="14Aufzhlung"/>
      </w:pPr>
      <w:r>
        <w:t>Pages</w:t>
      </w:r>
    </w:p>
    <w:p w14:paraId="591053DD" w14:textId="77777777" w:rsidR="003C4E4A" w:rsidRDefault="003C4E4A" w:rsidP="003C4E4A">
      <w:pPr>
        <w:pStyle w:val="14Aufzhlung"/>
      </w:pPr>
      <w:proofErr w:type="spellStart"/>
      <w:r>
        <w:t>Session_state</w:t>
      </w:r>
      <w:proofErr w:type="spellEnd"/>
    </w:p>
    <w:p w14:paraId="626E21AC" w14:textId="77777777" w:rsidR="003C4E4A" w:rsidRDefault="003C4E4A" w:rsidP="003C4E4A">
      <w:pPr>
        <w:pStyle w:val="14Aufzhlung"/>
      </w:pPr>
      <w:proofErr w:type="spellStart"/>
      <w:r>
        <w:t>Utils</w:t>
      </w:r>
      <w:proofErr w:type="spellEnd"/>
    </w:p>
    <w:p w14:paraId="360E9BE7" w14:textId="77777777" w:rsidR="003C4E4A" w:rsidRDefault="003C4E4A" w:rsidP="003C4E4A">
      <w:pPr>
        <w:pStyle w:val="14Aufzhlung"/>
      </w:pPr>
      <w:r>
        <w:t>Model</w:t>
      </w:r>
    </w:p>
    <w:p w14:paraId="04E3B9E0" w14:textId="3170B1D6" w:rsidR="003C4E4A" w:rsidRPr="003C4E4A" w:rsidRDefault="003C4E4A" w:rsidP="004D44C9">
      <w:pPr>
        <w:pStyle w:val="14Aufzhlung"/>
      </w:pPr>
      <w:proofErr w:type="spellStart"/>
      <w:r>
        <w:t>Result</w:t>
      </w:r>
      <w:proofErr w:type="spellEnd"/>
    </w:p>
    <w:p w14:paraId="56EB18CB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Screenshots:</w:t>
      </w:r>
    </w:p>
    <w:p w14:paraId="5816F0D9" w14:textId="642AC4B9" w:rsidR="004C14D3" w:rsidRPr="009233B7" w:rsidRDefault="009233B7" w:rsidP="00F72D0C">
      <w:pPr>
        <w:pStyle w:val="05Text"/>
        <w:numPr>
          <w:ilvl w:val="0"/>
          <w:numId w:val="10"/>
        </w:numPr>
        <w:rPr>
          <w:lang w:val="en-US"/>
        </w:rPr>
      </w:pPr>
      <w:r w:rsidRPr="009233B7">
        <w:rPr>
          <w:lang w:val="en-US"/>
        </w:rPr>
        <w:t xml:space="preserve">User can specify the number of desired </w:t>
      </w:r>
      <w:proofErr w:type="gramStart"/>
      <w:r w:rsidRPr="009233B7">
        <w:rPr>
          <w:lang w:val="en-US"/>
        </w:rPr>
        <w:t>output</w:t>
      </w:r>
      <w:proofErr w:type="gramEnd"/>
      <w:r w:rsidRPr="009233B7">
        <w:rPr>
          <w:lang w:val="en-US"/>
        </w:rPr>
        <w:t xml:space="preserve"> methods</w:t>
      </w:r>
    </w:p>
    <w:p w14:paraId="36E93009" w14:textId="4A279D0A" w:rsidR="003C4E4A" w:rsidRDefault="005C2E22" w:rsidP="009233B7">
      <w:pPr>
        <w:pStyle w:val="05Text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C06B76" wp14:editId="72D21FFC">
            <wp:extent cx="5051669" cy="803135"/>
            <wp:effectExtent l="12700" t="12700" r="15875" b="10160"/>
            <wp:docPr id="1629140633" name="Grafik 1629140633" descr="Ein Bild, das Tex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40633" name="Grafik 13" descr="Ein Bild, das Text, Screenshot, weiß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726" cy="810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EEB0B" w14:textId="5E68E95F" w:rsidR="009233B7" w:rsidRPr="00C969B4" w:rsidRDefault="00C969B4" w:rsidP="00F72D0C">
      <w:pPr>
        <w:pStyle w:val="05Text"/>
        <w:numPr>
          <w:ilvl w:val="0"/>
          <w:numId w:val="10"/>
        </w:numPr>
        <w:rPr>
          <w:lang w:val="en-US"/>
        </w:rPr>
      </w:pPr>
      <w:r w:rsidRPr="00C969B4">
        <w:rPr>
          <w:lang w:val="en-US"/>
        </w:rPr>
        <w:t xml:space="preserve">The desired output of the models is prepared in a graphically appealing </w:t>
      </w:r>
      <w:proofErr w:type="gramStart"/>
      <w:r w:rsidRPr="00C969B4">
        <w:rPr>
          <w:lang w:val="en-US"/>
        </w:rPr>
        <w:t>way</w:t>
      </w:r>
      <w:proofErr w:type="gramEnd"/>
    </w:p>
    <w:p w14:paraId="3725BE7D" w14:textId="0167B9E4" w:rsidR="009233B7" w:rsidRDefault="009233B7" w:rsidP="009233B7">
      <w:pPr>
        <w:spacing w:line="240" w:lineRule="auto"/>
        <w:jc w:val="center"/>
        <w:rPr>
          <w:rFonts w:cs="Arial"/>
          <w:b/>
          <w:bCs/>
          <w:sz w:val="24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3530226" wp14:editId="22C2F42F">
            <wp:extent cx="5051425" cy="3352569"/>
            <wp:effectExtent l="12700" t="12700" r="15875" b="13335"/>
            <wp:docPr id="1041057616" name="Grafik 1041057616" descr="Ein Bild, das Text, Screenshot, Software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57616" name="Grafik 14" descr="Ein Bild, das Text, Screenshot, Software, Reihe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132" cy="336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 w:type="page"/>
      </w:r>
    </w:p>
    <w:p w14:paraId="6A42798D" w14:textId="3E4DF54E" w:rsidR="009233B7" w:rsidRPr="005338CD" w:rsidRDefault="005338CD" w:rsidP="00F72D0C">
      <w:pPr>
        <w:pStyle w:val="05Text"/>
        <w:numPr>
          <w:ilvl w:val="0"/>
          <w:numId w:val="10"/>
        </w:numPr>
        <w:rPr>
          <w:lang w:val="en-US"/>
        </w:rPr>
      </w:pPr>
      <w:r w:rsidRPr="005338CD">
        <w:rPr>
          <w:lang w:val="en-US"/>
        </w:rPr>
        <w:t xml:space="preserve">The desired output of the models is prepared in an appealing tabular </w:t>
      </w:r>
      <w:proofErr w:type="gramStart"/>
      <w:r w:rsidRPr="005338CD">
        <w:rPr>
          <w:lang w:val="en-US"/>
        </w:rPr>
        <w:t>form</w:t>
      </w:r>
      <w:proofErr w:type="gramEnd"/>
      <w:r w:rsidRPr="005338CD">
        <w:rPr>
          <w:lang w:val="en-US"/>
        </w:rPr>
        <w:t xml:space="preserve"> and it is possible to display additional information</w:t>
      </w:r>
    </w:p>
    <w:p w14:paraId="211891EC" w14:textId="07887FC5" w:rsidR="003C4E4A" w:rsidRPr="00A80461" w:rsidRDefault="009233B7" w:rsidP="004D44C9">
      <w:pPr>
        <w:pStyle w:val="05Tex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839B75" wp14:editId="2CEF94CC">
            <wp:extent cx="5092700" cy="5473700"/>
            <wp:effectExtent l="12700" t="12700" r="12700" b="12700"/>
            <wp:docPr id="864846919" name="Grafik 864846919" descr="Ein Bild, das Text, Quittung, Screensho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6919" name="Grafik 15" descr="Ein Bild, das Text, Quittung, Screenshot, Dokumen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47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300E3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3187441D" w14:textId="735D299B" w:rsidR="005338CD" w:rsidRPr="00964882" w:rsidRDefault="00964882" w:rsidP="004D44C9">
      <w:pPr>
        <w:pStyle w:val="05Text"/>
        <w:rPr>
          <w:lang w:val="en-US"/>
        </w:rPr>
      </w:pPr>
      <w:r w:rsidRPr="00964882">
        <w:rPr>
          <w:lang w:val="en-US"/>
        </w:rPr>
        <w:t xml:space="preserve">The requirement could be completely fulfilled, the </w:t>
      </w:r>
      <w:proofErr w:type="spellStart"/>
      <w:r w:rsidRPr="00964882">
        <w:rPr>
          <w:lang w:val="en-US"/>
        </w:rPr>
        <w:t>nuztzer</w:t>
      </w:r>
      <w:proofErr w:type="spellEnd"/>
      <w:r w:rsidRPr="00964882">
        <w:rPr>
          <w:lang w:val="en-US"/>
        </w:rPr>
        <w:t xml:space="preserve"> can specify a number and accordingly a dynamic number of </w:t>
      </w:r>
      <w:proofErr w:type="gramStart"/>
      <w:r w:rsidRPr="00964882">
        <w:rPr>
          <w:lang w:val="en-US"/>
        </w:rPr>
        <w:t>result</w:t>
      </w:r>
      <w:proofErr w:type="gramEnd"/>
      <w:r w:rsidRPr="00964882">
        <w:rPr>
          <w:lang w:val="en-US"/>
        </w:rPr>
        <w:t xml:space="preserve"> will be output</w:t>
      </w:r>
      <w:r>
        <w:rPr>
          <w:lang w:val="en-US"/>
        </w:rPr>
        <w:t>.</w:t>
      </w:r>
    </w:p>
    <w:p w14:paraId="78E71149" w14:textId="538F26B6" w:rsidR="005338CD" w:rsidRDefault="005338CD">
      <w:pPr>
        <w:spacing w:line="240" w:lineRule="auto"/>
        <w:jc w:val="left"/>
        <w:rPr>
          <w:rFonts w:cs="Arial"/>
          <w:b/>
          <w:bCs/>
          <w:sz w:val="24"/>
          <w:lang w:val="en-US"/>
        </w:rPr>
      </w:pPr>
      <w:r>
        <w:rPr>
          <w:b/>
          <w:bCs/>
          <w:lang w:val="en-US"/>
        </w:rPr>
        <w:br w:type="page"/>
      </w:r>
    </w:p>
    <w:p w14:paraId="18BFBE37" w14:textId="33E51CB2" w:rsidR="0036566D" w:rsidRPr="00A80461" w:rsidRDefault="0036566D" w:rsidP="00604CFF">
      <w:pPr>
        <w:pStyle w:val="berschrift1"/>
        <w:rPr>
          <w:lang w:val="en-US"/>
        </w:rPr>
      </w:pPr>
      <w:r w:rsidRPr="00A80461">
        <w:rPr>
          <w:lang w:val="en-US"/>
        </w:rPr>
        <w:t xml:space="preserve">Saving: </w:t>
      </w:r>
    </w:p>
    <w:p w14:paraId="0EF113C8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 xml:space="preserve">In the </w:t>
      </w:r>
      <w:proofErr w:type="spellStart"/>
      <w:r w:rsidRPr="00A80461">
        <w:rPr>
          <w:lang w:val="en-US"/>
        </w:rPr>
        <w:t>Asisstant</w:t>
      </w:r>
      <w:proofErr w:type="spellEnd"/>
    </w:p>
    <w:p w14:paraId="5190A44A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 xml:space="preserve">Logging </w:t>
      </w:r>
    </w:p>
    <w:p w14:paraId="34FB9369" w14:textId="77777777" w:rsidR="0036566D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 xml:space="preserve">Extern in </w:t>
      </w:r>
      <w:proofErr w:type="spellStart"/>
      <w:r w:rsidRPr="00A80461">
        <w:rPr>
          <w:lang w:val="en-US"/>
        </w:rPr>
        <w:t>Dataframe</w:t>
      </w:r>
      <w:proofErr w:type="spellEnd"/>
    </w:p>
    <w:p w14:paraId="5D95FBA1" w14:textId="77777777" w:rsidR="004D44C9" w:rsidRDefault="004D44C9" w:rsidP="004D44C9">
      <w:pPr>
        <w:pStyle w:val="05Text"/>
        <w:rPr>
          <w:lang w:val="en-US"/>
        </w:rPr>
      </w:pPr>
      <w:r w:rsidRPr="00A80461">
        <w:rPr>
          <w:b/>
          <w:bCs/>
          <w:lang w:val="en-US"/>
        </w:rPr>
        <w:t>Description</w:t>
      </w:r>
      <w:r w:rsidRPr="00A80461">
        <w:rPr>
          <w:lang w:val="en-US"/>
        </w:rPr>
        <w:t>:</w:t>
      </w:r>
    </w:p>
    <w:p w14:paraId="4A77F487" w14:textId="35CEF5B4" w:rsidR="00E44D07" w:rsidRDefault="001B3D00" w:rsidP="004D44C9">
      <w:pPr>
        <w:pStyle w:val="05Text"/>
        <w:rPr>
          <w:lang w:val="en-US"/>
        </w:rPr>
      </w:pPr>
      <w:r w:rsidRPr="001B3D00">
        <w:rPr>
          <w:lang w:val="en-US"/>
        </w:rPr>
        <w:t>The request can be saved and viewed again in the assistant.</w:t>
      </w:r>
    </w:p>
    <w:p w14:paraId="5DE33610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Modules:</w:t>
      </w:r>
    </w:p>
    <w:p w14:paraId="37C47B59" w14:textId="77777777" w:rsidR="00263799" w:rsidRDefault="00263799" w:rsidP="00263799">
      <w:pPr>
        <w:pStyle w:val="14Aufzhlung"/>
      </w:pPr>
      <w:r>
        <w:t>Pages</w:t>
      </w:r>
    </w:p>
    <w:p w14:paraId="07BCC8D9" w14:textId="77777777" w:rsidR="00263799" w:rsidRDefault="00263799" w:rsidP="00263799">
      <w:pPr>
        <w:pStyle w:val="14Aufzhlung"/>
      </w:pPr>
      <w:proofErr w:type="spellStart"/>
      <w:r>
        <w:t>Session_state</w:t>
      </w:r>
      <w:proofErr w:type="spellEnd"/>
    </w:p>
    <w:p w14:paraId="7071D331" w14:textId="77777777" w:rsidR="00263799" w:rsidRDefault="00263799" w:rsidP="00263799">
      <w:pPr>
        <w:pStyle w:val="14Aufzhlung"/>
      </w:pPr>
      <w:proofErr w:type="spellStart"/>
      <w:r>
        <w:t>Utils</w:t>
      </w:r>
      <w:proofErr w:type="spellEnd"/>
    </w:p>
    <w:p w14:paraId="59BFFF00" w14:textId="6C58E0A5" w:rsidR="00263799" w:rsidRDefault="009A4CFC" w:rsidP="00263799">
      <w:pPr>
        <w:pStyle w:val="14Aufzhlung"/>
      </w:pPr>
      <w:proofErr w:type="spellStart"/>
      <w:r>
        <w:t>History</w:t>
      </w:r>
      <w:proofErr w:type="spellEnd"/>
    </w:p>
    <w:p w14:paraId="15C9383B" w14:textId="5EF18F16" w:rsidR="00263799" w:rsidRDefault="00263799" w:rsidP="004D44C9">
      <w:pPr>
        <w:pStyle w:val="14Aufzhlung"/>
      </w:pPr>
      <w:proofErr w:type="spellStart"/>
      <w:r>
        <w:t>Result</w:t>
      </w:r>
      <w:proofErr w:type="spellEnd"/>
    </w:p>
    <w:p w14:paraId="5D65F366" w14:textId="5B70516C" w:rsidR="009A4CFC" w:rsidRPr="00263799" w:rsidRDefault="009A4CFC" w:rsidP="004D44C9">
      <w:pPr>
        <w:pStyle w:val="14Aufzhlung"/>
      </w:pPr>
      <w:r>
        <w:t>Assets</w:t>
      </w:r>
    </w:p>
    <w:p w14:paraId="709DF733" w14:textId="7F3DEFFF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Screenshots:</w:t>
      </w:r>
    </w:p>
    <w:p w14:paraId="4FD63B84" w14:textId="26FA2545" w:rsidR="005D65E3" w:rsidRPr="000C548F" w:rsidRDefault="000C548F" w:rsidP="00F72D0C">
      <w:pPr>
        <w:pStyle w:val="05Text"/>
        <w:numPr>
          <w:ilvl w:val="0"/>
          <w:numId w:val="11"/>
        </w:numPr>
        <w:rPr>
          <w:lang w:val="en-US"/>
        </w:rPr>
      </w:pPr>
      <w:r w:rsidRPr="000C548F">
        <w:rPr>
          <w:lang w:val="en-US"/>
        </w:rPr>
        <w:t>With the help of the query history, the queries can be viewed.</w:t>
      </w:r>
    </w:p>
    <w:p w14:paraId="277273AF" w14:textId="77777777" w:rsidR="00530A8F" w:rsidRDefault="005D65E3" w:rsidP="004D44C9">
      <w:pPr>
        <w:pStyle w:val="05Tex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95D4E9" wp14:editId="36E21C23">
            <wp:extent cx="5400040" cy="1520825"/>
            <wp:effectExtent l="12700" t="12700" r="10160" b="15875"/>
            <wp:docPr id="1258272884" name="Grafik 1258272884" descr="Ein Bild, das Text, Screenshot, Schrif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72884" name="Grafik 16" descr="Ein Bild, das Text, Screenshot, Schrift, Quittung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06EFA" w14:textId="77777777" w:rsidR="00530A8F" w:rsidRDefault="00530A8F" w:rsidP="004D44C9">
      <w:pPr>
        <w:pStyle w:val="05Text"/>
        <w:rPr>
          <w:b/>
          <w:bCs/>
          <w:lang w:val="en-US"/>
        </w:rPr>
      </w:pPr>
    </w:p>
    <w:p w14:paraId="1DEEC1A0" w14:textId="77777777" w:rsidR="00530A8F" w:rsidRDefault="00530A8F">
      <w:pPr>
        <w:spacing w:line="240" w:lineRule="auto"/>
        <w:jc w:val="left"/>
        <w:rPr>
          <w:rFonts w:cs="Arial"/>
          <w:b/>
          <w:bCs/>
          <w:sz w:val="24"/>
          <w:lang w:val="en-US"/>
        </w:rPr>
      </w:pPr>
      <w:r>
        <w:rPr>
          <w:b/>
          <w:bCs/>
          <w:lang w:val="en-US"/>
        </w:rPr>
        <w:br w:type="page"/>
      </w:r>
    </w:p>
    <w:p w14:paraId="30E2DBE8" w14:textId="42FF0313" w:rsidR="00530A8F" w:rsidRPr="002718E8" w:rsidRDefault="002718E8" w:rsidP="00F72D0C">
      <w:pPr>
        <w:pStyle w:val="05Text"/>
        <w:numPr>
          <w:ilvl w:val="0"/>
          <w:numId w:val="11"/>
        </w:numPr>
        <w:rPr>
          <w:lang w:val="en-US"/>
        </w:rPr>
      </w:pPr>
      <w:r w:rsidRPr="002718E8">
        <w:rPr>
          <w:lang w:val="en-US"/>
        </w:rPr>
        <w:t xml:space="preserve">The </w:t>
      </w:r>
      <w:proofErr w:type="gramStart"/>
      <w:r w:rsidRPr="002718E8">
        <w:rPr>
          <w:lang w:val="en-US"/>
        </w:rPr>
        <w:t>particular query</w:t>
      </w:r>
      <w:proofErr w:type="gramEnd"/>
      <w:r w:rsidRPr="002718E8">
        <w:rPr>
          <w:lang w:val="en-US"/>
        </w:rPr>
        <w:t xml:space="preserve"> can be examined in detail and the export of the query is possible.</w:t>
      </w:r>
    </w:p>
    <w:p w14:paraId="4DC76524" w14:textId="32426F7E" w:rsidR="00530A8F" w:rsidRDefault="00530A8F" w:rsidP="004D44C9">
      <w:pPr>
        <w:pStyle w:val="05Tex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BC1535" wp14:editId="0E2A5038">
            <wp:extent cx="5400040" cy="5482590"/>
            <wp:effectExtent l="12700" t="12700" r="10160" b="16510"/>
            <wp:docPr id="1406708340" name="Grafik 1406708340" descr="Ein Bild, das Text, Screenshot, Dokumen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08340" name="Grafik 17" descr="Ein Bild, das Text, Screenshot, Dokument, Schrif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1553D" w14:textId="0A1B20D6" w:rsidR="004D44C9" w:rsidRPr="00A80461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6E6420F2" w14:textId="59F526F0" w:rsidR="00FD40EA" w:rsidRDefault="00FD40EA" w:rsidP="00FD40EA">
      <w:pPr>
        <w:pStyle w:val="05Text"/>
        <w:rPr>
          <w:lang w:val="en-US"/>
        </w:rPr>
      </w:pPr>
      <w:r w:rsidRPr="00FD40EA">
        <w:rPr>
          <w:lang w:val="en-US"/>
        </w:rPr>
        <w:t>The requirement could be fully implemented, all queries are available and displayed and it is also possible to output the respective PDF reports.</w:t>
      </w:r>
    </w:p>
    <w:p w14:paraId="3252E588" w14:textId="14E00BA1" w:rsidR="0036566D" w:rsidRPr="00A80461" w:rsidRDefault="0036566D" w:rsidP="00604CFF">
      <w:pPr>
        <w:pStyle w:val="berschrift1"/>
        <w:rPr>
          <w:lang w:val="en-US"/>
        </w:rPr>
      </w:pPr>
      <w:r w:rsidRPr="00A80461">
        <w:rPr>
          <w:lang w:val="en-US"/>
        </w:rPr>
        <w:t>Analysis options</w:t>
      </w:r>
    </w:p>
    <w:p w14:paraId="313C69B3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 xml:space="preserve">Comparison of query results </w:t>
      </w:r>
    </w:p>
    <w:p w14:paraId="75AFC2F4" w14:textId="77777777" w:rsidR="0036566D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Feedback system, evaluation of output</w:t>
      </w:r>
    </w:p>
    <w:p w14:paraId="3760F4D2" w14:textId="77777777" w:rsidR="004D44C9" w:rsidRDefault="004D44C9" w:rsidP="004D44C9">
      <w:pPr>
        <w:pStyle w:val="05Text"/>
        <w:rPr>
          <w:lang w:val="en-US"/>
        </w:rPr>
      </w:pPr>
      <w:r w:rsidRPr="00A80461">
        <w:rPr>
          <w:b/>
          <w:bCs/>
          <w:lang w:val="en-US"/>
        </w:rPr>
        <w:t>Description</w:t>
      </w:r>
      <w:r w:rsidRPr="00A80461">
        <w:rPr>
          <w:lang w:val="en-US"/>
        </w:rPr>
        <w:t>:</w:t>
      </w:r>
    </w:p>
    <w:p w14:paraId="6C5E696A" w14:textId="24E66117" w:rsidR="00A91517" w:rsidRDefault="00A91517" w:rsidP="004D44C9">
      <w:pPr>
        <w:pStyle w:val="05Text"/>
        <w:rPr>
          <w:lang w:val="en-US"/>
        </w:rPr>
      </w:pPr>
      <w:r>
        <w:rPr>
          <w:lang w:val="en-US"/>
        </w:rPr>
        <w:t>T</w:t>
      </w:r>
      <w:r w:rsidRPr="00A91517">
        <w:rPr>
          <w:lang w:val="en-US"/>
        </w:rPr>
        <w:t xml:space="preserve">he user </w:t>
      </w:r>
      <w:proofErr w:type="gramStart"/>
      <w:r w:rsidRPr="00A91517">
        <w:rPr>
          <w:lang w:val="en-US"/>
        </w:rPr>
        <w:t>is able to</w:t>
      </w:r>
      <w:proofErr w:type="gramEnd"/>
      <w:r w:rsidRPr="00A91517">
        <w:rPr>
          <w:lang w:val="en-US"/>
        </w:rPr>
        <w:t xml:space="preserve"> evaluate the query with the help of a feedback system.</w:t>
      </w:r>
    </w:p>
    <w:p w14:paraId="1D9CF156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Modules:</w:t>
      </w:r>
    </w:p>
    <w:p w14:paraId="439CE641" w14:textId="77777777" w:rsidR="00A91517" w:rsidRDefault="00A91517" w:rsidP="00A91517">
      <w:pPr>
        <w:pStyle w:val="14Aufzhlung"/>
      </w:pPr>
      <w:r>
        <w:t>Pages</w:t>
      </w:r>
    </w:p>
    <w:p w14:paraId="753A2FA4" w14:textId="77777777" w:rsidR="00A91517" w:rsidRDefault="00A91517" w:rsidP="00A91517">
      <w:pPr>
        <w:pStyle w:val="14Aufzhlung"/>
      </w:pPr>
      <w:proofErr w:type="spellStart"/>
      <w:r>
        <w:t>Session_state</w:t>
      </w:r>
      <w:proofErr w:type="spellEnd"/>
    </w:p>
    <w:p w14:paraId="1916DA3C" w14:textId="77777777" w:rsidR="00A91517" w:rsidRDefault="00A91517" w:rsidP="00A91517">
      <w:pPr>
        <w:pStyle w:val="14Aufzhlung"/>
      </w:pPr>
      <w:proofErr w:type="spellStart"/>
      <w:r>
        <w:t>History</w:t>
      </w:r>
      <w:proofErr w:type="spellEnd"/>
    </w:p>
    <w:p w14:paraId="1CBEF230" w14:textId="77777777" w:rsidR="00A91517" w:rsidRDefault="00A91517" w:rsidP="00A91517">
      <w:pPr>
        <w:pStyle w:val="14Aufzhlung"/>
      </w:pPr>
      <w:proofErr w:type="spellStart"/>
      <w:r>
        <w:t>Result</w:t>
      </w:r>
      <w:proofErr w:type="spellEnd"/>
    </w:p>
    <w:p w14:paraId="1616CC19" w14:textId="77777777" w:rsidR="000E5B2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Screenshots:</w:t>
      </w:r>
    </w:p>
    <w:p w14:paraId="42BD7627" w14:textId="4CAE5678" w:rsidR="000E5B29" w:rsidRPr="00A91517" w:rsidRDefault="00A91517" w:rsidP="00F72D0C">
      <w:pPr>
        <w:pStyle w:val="05Text"/>
        <w:numPr>
          <w:ilvl w:val="0"/>
          <w:numId w:val="12"/>
        </w:numPr>
        <w:rPr>
          <w:lang w:val="en-US"/>
        </w:rPr>
      </w:pPr>
      <w:r w:rsidRPr="00A91517">
        <w:rPr>
          <w:lang w:val="en-US"/>
        </w:rPr>
        <w:t>At the end of the survey, the user can indicate how satisfied he or she is with the rating.</w:t>
      </w:r>
    </w:p>
    <w:p w14:paraId="28E329F0" w14:textId="796A7FA7" w:rsidR="004D44C9" w:rsidRPr="00A80461" w:rsidRDefault="00D44103" w:rsidP="000E5B29">
      <w:pPr>
        <w:pStyle w:val="05Text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5B42C7" wp14:editId="693C87CF">
            <wp:extent cx="3886200" cy="1028700"/>
            <wp:effectExtent l="12700" t="12700" r="12700" b="12700"/>
            <wp:docPr id="1524644802" name="Grafik 1524644802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44802" name="Grafik 18" descr="Ein Bild, das Text, Screenshot, Schrift, Reihe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CB0C8" w14:textId="77777777" w:rsidR="004D44C9" w:rsidRPr="00A80461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7DC2DB38" w14:textId="0D447C62" w:rsidR="004D44C9" w:rsidRDefault="00A806AF" w:rsidP="00807366">
      <w:pPr>
        <w:pStyle w:val="05Text"/>
        <w:rPr>
          <w:lang w:val="en-US"/>
        </w:rPr>
      </w:pPr>
      <w:r w:rsidRPr="00A806AF">
        <w:rPr>
          <w:lang w:val="en-US"/>
        </w:rPr>
        <w:t xml:space="preserve">The </w:t>
      </w:r>
      <w:proofErr w:type="spellStart"/>
      <w:r w:rsidRPr="00A806AF">
        <w:rPr>
          <w:lang w:val="en-US"/>
        </w:rPr>
        <w:t>anofderung</w:t>
      </w:r>
      <w:proofErr w:type="spellEnd"/>
      <w:r w:rsidRPr="00A806AF">
        <w:rPr>
          <w:lang w:val="en-US"/>
        </w:rPr>
        <w:t xml:space="preserve"> could be fully implemented.</w:t>
      </w:r>
    </w:p>
    <w:p w14:paraId="72D6FD0E" w14:textId="27D6BCAB" w:rsidR="0036566D" w:rsidRPr="00A80461" w:rsidRDefault="0036566D" w:rsidP="00604CFF">
      <w:pPr>
        <w:pStyle w:val="berschrift1"/>
        <w:rPr>
          <w:lang w:val="en-US"/>
        </w:rPr>
      </w:pPr>
      <w:r w:rsidRPr="00A80461">
        <w:rPr>
          <w:lang w:val="en-US"/>
        </w:rPr>
        <w:t>Export</w:t>
      </w:r>
    </w:p>
    <w:p w14:paraId="3CB6EA03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Online-preview</w:t>
      </w:r>
    </w:p>
    <w:p w14:paraId="503C4C88" w14:textId="77777777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Export as pdf</w:t>
      </w:r>
    </w:p>
    <w:p w14:paraId="0F118817" w14:textId="3450D646" w:rsidR="0036566D" w:rsidRPr="00A80461" w:rsidRDefault="0036566D" w:rsidP="00807366">
      <w:pPr>
        <w:pStyle w:val="05Text"/>
        <w:rPr>
          <w:lang w:val="en-US"/>
        </w:rPr>
      </w:pPr>
      <w:r w:rsidRPr="00A80461">
        <w:rPr>
          <w:lang w:val="en-US"/>
        </w:rPr>
        <w:t>•</w:t>
      </w:r>
      <w:r w:rsidRPr="00A80461">
        <w:rPr>
          <w:lang w:val="en-US"/>
        </w:rPr>
        <w:tab/>
        <w:t>Sending E-Mail</w:t>
      </w:r>
    </w:p>
    <w:p w14:paraId="6D675120" w14:textId="77777777" w:rsidR="004D44C9" w:rsidRDefault="004D44C9" w:rsidP="004D44C9">
      <w:pPr>
        <w:pStyle w:val="05Text"/>
        <w:rPr>
          <w:lang w:val="en-US"/>
        </w:rPr>
      </w:pPr>
      <w:r w:rsidRPr="00A80461">
        <w:rPr>
          <w:b/>
          <w:bCs/>
          <w:lang w:val="en-US"/>
        </w:rPr>
        <w:t>Description</w:t>
      </w:r>
      <w:r w:rsidRPr="00A80461">
        <w:rPr>
          <w:lang w:val="en-US"/>
        </w:rPr>
        <w:t>:</w:t>
      </w:r>
    </w:p>
    <w:p w14:paraId="6D152186" w14:textId="4CBC2BFF" w:rsidR="00167331" w:rsidRDefault="00167331" w:rsidP="004D44C9">
      <w:pPr>
        <w:pStyle w:val="05Text"/>
        <w:rPr>
          <w:lang w:val="en-US"/>
        </w:rPr>
      </w:pPr>
      <w:r w:rsidRPr="00167331">
        <w:rPr>
          <w:lang w:val="en-US"/>
        </w:rPr>
        <w:t>The query can be exported as a PDF. The PDF should be multi-page and contain all the information of the query.</w:t>
      </w:r>
    </w:p>
    <w:p w14:paraId="2FA0348F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Modules:</w:t>
      </w:r>
    </w:p>
    <w:p w14:paraId="1B042607" w14:textId="77777777" w:rsidR="00167331" w:rsidRDefault="00167331" w:rsidP="00167331">
      <w:pPr>
        <w:pStyle w:val="14Aufzhlung"/>
      </w:pPr>
      <w:r>
        <w:t>Pages</w:t>
      </w:r>
    </w:p>
    <w:p w14:paraId="4088EB58" w14:textId="218DD2E9" w:rsidR="008A0995" w:rsidRDefault="008A0995" w:rsidP="00167331">
      <w:pPr>
        <w:pStyle w:val="14Aufzhlung"/>
      </w:pPr>
      <w:r>
        <w:t>Report</w:t>
      </w:r>
    </w:p>
    <w:p w14:paraId="47CE1814" w14:textId="5E653CCA" w:rsidR="008A0995" w:rsidRDefault="008A0995" w:rsidP="00167331">
      <w:pPr>
        <w:pStyle w:val="14Aufzhlung"/>
      </w:pPr>
      <w:proofErr w:type="spellStart"/>
      <w:r>
        <w:t>Result</w:t>
      </w:r>
      <w:proofErr w:type="spellEnd"/>
    </w:p>
    <w:p w14:paraId="0933A553" w14:textId="77777777" w:rsidR="00167331" w:rsidRDefault="00167331" w:rsidP="00167331">
      <w:pPr>
        <w:pStyle w:val="14Aufzhlung"/>
      </w:pPr>
      <w:proofErr w:type="spellStart"/>
      <w:r>
        <w:t>Session_state</w:t>
      </w:r>
      <w:proofErr w:type="spellEnd"/>
    </w:p>
    <w:p w14:paraId="510472F1" w14:textId="27243CD3" w:rsidR="00167331" w:rsidRDefault="00167331" w:rsidP="004D44C9">
      <w:pPr>
        <w:pStyle w:val="14Aufzhlung"/>
      </w:pPr>
      <w:proofErr w:type="spellStart"/>
      <w:r>
        <w:t>History</w:t>
      </w:r>
      <w:proofErr w:type="spellEnd"/>
    </w:p>
    <w:p w14:paraId="531B9B5A" w14:textId="6523B30F" w:rsidR="008A0995" w:rsidRDefault="008A0995">
      <w:pPr>
        <w:spacing w:line="240" w:lineRule="auto"/>
        <w:jc w:val="left"/>
        <w:rPr>
          <w:rFonts w:cs="Arial"/>
          <w:sz w:val="24"/>
          <w:lang w:val="de-AT"/>
        </w:rPr>
      </w:pPr>
      <w:r>
        <w:br w:type="page"/>
      </w:r>
    </w:p>
    <w:p w14:paraId="300D1636" w14:textId="77777777" w:rsidR="004D44C9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Screenshots:</w:t>
      </w:r>
    </w:p>
    <w:p w14:paraId="1AF5CFB3" w14:textId="268C97E3" w:rsidR="008A0995" w:rsidRPr="00716353" w:rsidRDefault="00716353" w:rsidP="00F72D0C">
      <w:pPr>
        <w:pStyle w:val="05Text"/>
        <w:numPr>
          <w:ilvl w:val="0"/>
          <w:numId w:val="13"/>
        </w:numPr>
        <w:rPr>
          <w:lang w:val="en-US"/>
        </w:rPr>
      </w:pPr>
      <w:r w:rsidRPr="00716353">
        <w:rPr>
          <w:lang w:val="en-US"/>
        </w:rPr>
        <w:t>Export possibility directly in the browser</w:t>
      </w:r>
    </w:p>
    <w:p w14:paraId="6DB949F2" w14:textId="50BEC7D5" w:rsidR="008A0995" w:rsidRDefault="009C265F" w:rsidP="0068212B">
      <w:pPr>
        <w:pStyle w:val="05Text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2050C8C" wp14:editId="462945E4">
            <wp:extent cx="5400040" cy="3978275"/>
            <wp:effectExtent l="12700" t="12700" r="10160" b="9525"/>
            <wp:docPr id="2035578765" name="Grafik 2035578765" descr="Ein Bild, das Text, Screenshot, Websit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8765" name="Grafik 19" descr="Ein Bild, das Text, Screenshot, Website, Design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92985" w14:textId="77777777" w:rsidR="0017124A" w:rsidRDefault="0068212B" w:rsidP="00F72D0C">
      <w:pPr>
        <w:pStyle w:val="05Text"/>
        <w:numPr>
          <w:ilvl w:val="0"/>
          <w:numId w:val="13"/>
        </w:numPr>
        <w:rPr>
          <w:lang w:val="en-US"/>
        </w:rPr>
      </w:pPr>
      <w:r w:rsidRPr="0068212B">
        <w:rPr>
          <w:lang w:val="en-US"/>
        </w:rPr>
        <w:t xml:space="preserve">Extract from PDF Report document: </w:t>
      </w:r>
    </w:p>
    <w:p w14:paraId="30DC3EC6" w14:textId="2CEA6749" w:rsidR="008A0995" w:rsidRPr="0068212B" w:rsidRDefault="0068212B" w:rsidP="0017124A">
      <w:pPr>
        <w:pStyle w:val="05Text"/>
        <w:ind w:left="720"/>
        <w:rPr>
          <w:lang w:val="en-US"/>
        </w:rPr>
      </w:pPr>
      <w:r w:rsidRPr="0068212B">
        <w:rPr>
          <w:lang w:val="en-US"/>
        </w:rPr>
        <w:t>Page 1 Letterhead and Cover Letter</w:t>
      </w:r>
    </w:p>
    <w:p w14:paraId="7E364277" w14:textId="11F38AFC" w:rsidR="008A0995" w:rsidRDefault="00273299" w:rsidP="0068212B">
      <w:pPr>
        <w:pStyle w:val="05Text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72792F4" wp14:editId="7F956E01">
            <wp:extent cx="5143500" cy="2781300"/>
            <wp:effectExtent l="12700" t="12700" r="12700" b="12700"/>
            <wp:docPr id="904536898" name="Grafik 904536898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36898" name="Grafik 20" descr="Ein Bild, das Text, Screenshot, Schrift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8FA71" w14:textId="3408DD0E" w:rsidR="00C011FF" w:rsidRDefault="00C011FF">
      <w:pPr>
        <w:spacing w:line="240" w:lineRule="auto"/>
        <w:jc w:val="left"/>
        <w:rPr>
          <w:rFonts w:cs="Arial"/>
          <w:b/>
          <w:bCs/>
          <w:sz w:val="24"/>
          <w:lang w:val="en-US"/>
        </w:rPr>
      </w:pPr>
      <w:r>
        <w:rPr>
          <w:b/>
          <w:bCs/>
          <w:lang w:val="en-US"/>
        </w:rPr>
        <w:br w:type="page"/>
      </w:r>
    </w:p>
    <w:p w14:paraId="2572D469" w14:textId="77777777" w:rsidR="0017124A" w:rsidRDefault="0017124A" w:rsidP="00F72D0C">
      <w:pPr>
        <w:pStyle w:val="05Text"/>
        <w:numPr>
          <w:ilvl w:val="0"/>
          <w:numId w:val="13"/>
        </w:numPr>
        <w:rPr>
          <w:lang w:val="en-US"/>
        </w:rPr>
      </w:pPr>
      <w:r w:rsidRPr="0017124A">
        <w:rPr>
          <w:lang w:val="en-US"/>
        </w:rPr>
        <w:t xml:space="preserve">Excerpt from the PDF report document: </w:t>
      </w:r>
    </w:p>
    <w:p w14:paraId="6EDF1462" w14:textId="29866F91" w:rsidR="003F75B1" w:rsidRPr="0017124A" w:rsidRDefault="0017124A" w:rsidP="0017124A">
      <w:pPr>
        <w:pStyle w:val="05Text"/>
        <w:ind w:left="720"/>
        <w:rPr>
          <w:lang w:val="en-US"/>
        </w:rPr>
      </w:pPr>
      <w:r w:rsidRPr="0017124A">
        <w:rPr>
          <w:lang w:val="en-US"/>
        </w:rPr>
        <w:t>Page 2 Overview of the results and the clear graphical model</w:t>
      </w:r>
    </w:p>
    <w:p w14:paraId="5267A559" w14:textId="1CFD4DFA" w:rsidR="008A0995" w:rsidRDefault="004A193D" w:rsidP="0068212B">
      <w:pPr>
        <w:pStyle w:val="05Text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AA88205" wp14:editId="160CA065">
            <wp:extent cx="4638128" cy="3269113"/>
            <wp:effectExtent l="12700" t="12700" r="10160" b="7620"/>
            <wp:docPr id="1539481418" name="Grafik 1539481418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81418" name="Grafik 21" descr="Ein Bild, das Text, Screenshot, Diagramm, Schrift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47" cy="3278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F90F8" w14:textId="77777777" w:rsidR="00EE2901" w:rsidRDefault="00EE2901" w:rsidP="00F72D0C">
      <w:pPr>
        <w:pStyle w:val="05Text"/>
        <w:numPr>
          <w:ilvl w:val="0"/>
          <w:numId w:val="13"/>
        </w:numPr>
        <w:rPr>
          <w:lang w:val="en-US"/>
        </w:rPr>
      </w:pPr>
      <w:r w:rsidRPr="00EE2901">
        <w:rPr>
          <w:lang w:val="en-US"/>
        </w:rPr>
        <w:t xml:space="preserve">Excerpt from the PDF Report document: </w:t>
      </w:r>
    </w:p>
    <w:p w14:paraId="2C6F298F" w14:textId="270419BB" w:rsidR="008A0995" w:rsidRPr="00EE2901" w:rsidRDefault="00EE2901" w:rsidP="00EE2901">
      <w:pPr>
        <w:pStyle w:val="05Text"/>
        <w:ind w:left="720"/>
        <w:rPr>
          <w:lang w:val="en-US"/>
        </w:rPr>
      </w:pPr>
      <w:r w:rsidRPr="00EE2901">
        <w:rPr>
          <w:lang w:val="en-US"/>
        </w:rPr>
        <w:t xml:space="preserve">Page </w:t>
      </w:r>
      <w:r>
        <w:rPr>
          <w:lang w:val="en-US"/>
        </w:rPr>
        <w:t>3</w:t>
      </w:r>
      <w:r w:rsidRPr="00EE2901">
        <w:rPr>
          <w:lang w:val="en-US"/>
        </w:rPr>
        <w:t xml:space="preserve"> Result of the economic efficiency calculation</w:t>
      </w:r>
    </w:p>
    <w:p w14:paraId="51623A89" w14:textId="75E94299" w:rsidR="0068212B" w:rsidRDefault="0068212B" w:rsidP="0068212B">
      <w:pPr>
        <w:pStyle w:val="05Text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ACCE3D" wp14:editId="23F5E85D">
            <wp:extent cx="4555713" cy="3823007"/>
            <wp:effectExtent l="12700" t="12700" r="16510" b="12700"/>
            <wp:docPr id="1400026455" name="Grafik 1400026455" descr="Ein Bild, das Text, Screenshot, Brief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26455" name="Grafik 22" descr="Ein Bild, das Text, Screenshot, Brief, Schrift enthält.&#10;&#10;Automatisch generierte Beschreibu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5"/>
                    <a:stretch/>
                  </pic:blipFill>
                  <pic:spPr bwMode="auto">
                    <a:xfrm>
                      <a:off x="0" y="0"/>
                      <a:ext cx="4573172" cy="38376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7D3E4" w14:textId="0128B99C" w:rsidR="00C011FF" w:rsidRDefault="00C011FF">
      <w:pPr>
        <w:spacing w:line="240" w:lineRule="auto"/>
        <w:jc w:val="left"/>
        <w:rPr>
          <w:rFonts w:cs="Arial"/>
          <w:b/>
          <w:bCs/>
          <w:sz w:val="24"/>
          <w:lang w:val="en-US"/>
        </w:rPr>
      </w:pPr>
      <w:r>
        <w:rPr>
          <w:b/>
          <w:bCs/>
          <w:lang w:val="en-US"/>
        </w:rPr>
        <w:br w:type="page"/>
      </w:r>
    </w:p>
    <w:p w14:paraId="06E4880D" w14:textId="77777777" w:rsidR="00E47EAF" w:rsidRDefault="00E47EAF" w:rsidP="00F72D0C">
      <w:pPr>
        <w:pStyle w:val="05Text"/>
        <w:numPr>
          <w:ilvl w:val="0"/>
          <w:numId w:val="13"/>
        </w:numPr>
        <w:rPr>
          <w:lang w:val="en-US"/>
        </w:rPr>
      </w:pPr>
      <w:r w:rsidRPr="00E47EAF">
        <w:rPr>
          <w:lang w:val="en-US"/>
        </w:rPr>
        <w:t xml:space="preserve">Excerpt from the PDF report document: </w:t>
      </w:r>
    </w:p>
    <w:p w14:paraId="09150EEC" w14:textId="1CEF3FE4" w:rsidR="003F75B1" w:rsidRPr="00E47EAF" w:rsidRDefault="00E47EAF" w:rsidP="00E47EAF">
      <w:pPr>
        <w:pStyle w:val="05Text"/>
        <w:ind w:left="720"/>
        <w:rPr>
          <w:lang w:val="en-US"/>
        </w:rPr>
      </w:pPr>
      <w:r w:rsidRPr="00E47EAF">
        <w:rPr>
          <w:lang w:val="en-US"/>
        </w:rPr>
        <w:t xml:space="preserve">Page 4 Dynamic display of the contents in descending order of the results with in-depth </w:t>
      </w:r>
      <w:r>
        <w:rPr>
          <w:lang w:val="en-US"/>
        </w:rPr>
        <w:t>in</w:t>
      </w:r>
      <w:r w:rsidRPr="00E47EAF">
        <w:rPr>
          <w:lang w:val="en-US"/>
        </w:rPr>
        <w:t>formation on the models</w:t>
      </w:r>
    </w:p>
    <w:p w14:paraId="3CE394CF" w14:textId="3E4D1A81" w:rsidR="003F75B1" w:rsidRDefault="005A49AD" w:rsidP="00EE2901">
      <w:pPr>
        <w:pStyle w:val="05Text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FEABCB" wp14:editId="36472028">
            <wp:extent cx="4927600" cy="3670300"/>
            <wp:effectExtent l="12700" t="12700" r="12700" b="12700"/>
            <wp:docPr id="511499948" name="Grafik 511499948" descr="Ein Bild, das Text, Screenshot, Schrift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99948" name="Grafik 23" descr="Ein Bild, das Text, Screenshot, Schrift, Brief enthält.&#10;&#10;Automatisch generierte Beschreibu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9DB4E" w14:textId="07EA26EA" w:rsidR="004D44C9" w:rsidRPr="00A80461" w:rsidRDefault="004D44C9" w:rsidP="004D44C9">
      <w:pPr>
        <w:pStyle w:val="05Text"/>
        <w:rPr>
          <w:b/>
          <w:bCs/>
          <w:lang w:val="en-US"/>
        </w:rPr>
      </w:pPr>
      <w:r w:rsidRPr="00A80461">
        <w:rPr>
          <w:b/>
          <w:bCs/>
          <w:lang w:val="en-US"/>
        </w:rPr>
        <w:t>Result:</w:t>
      </w:r>
    </w:p>
    <w:p w14:paraId="1355DEA9" w14:textId="1D885C66" w:rsidR="0060004B" w:rsidRPr="00F72D0C" w:rsidRDefault="00F72D0C" w:rsidP="00C963AC">
      <w:pPr>
        <w:pStyle w:val="05Text"/>
        <w:rPr>
          <w:lang w:val="en-US"/>
        </w:rPr>
      </w:pPr>
      <w:r w:rsidRPr="00F72D0C">
        <w:rPr>
          <w:lang w:val="en-US"/>
        </w:rPr>
        <w:t>The requirements could be partially implemented. The export of the document could be fully implemented. However, it was not possible to send mail due to the lack of a technical mail server. However, this was already addressed at the beginning of the requirements analysis.</w:t>
      </w:r>
    </w:p>
    <w:sectPr w:rsidR="0060004B" w:rsidRPr="00F72D0C" w:rsidSect="00332304">
      <w:headerReference w:type="even" r:id="rId30"/>
      <w:headerReference w:type="default" r:id="rId31"/>
      <w:footerReference w:type="first" r:id="rId32"/>
      <w:pgSz w:w="11906" w:h="16838" w:code="9"/>
      <w:pgMar w:top="1985" w:right="1701" w:bottom="1247" w:left="1701" w:header="124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A89A2" w14:textId="77777777" w:rsidR="00755F91" w:rsidRDefault="00755F91">
      <w:pPr>
        <w:spacing w:line="240" w:lineRule="auto"/>
      </w:pPr>
      <w:r>
        <w:separator/>
      </w:r>
    </w:p>
    <w:p w14:paraId="04BEFEA5" w14:textId="77777777" w:rsidR="00755F91" w:rsidRDefault="00755F91"/>
  </w:endnote>
  <w:endnote w:type="continuationSeparator" w:id="0">
    <w:p w14:paraId="44F14F70" w14:textId="77777777" w:rsidR="00755F91" w:rsidRDefault="00755F91">
      <w:pPr>
        <w:spacing w:line="240" w:lineRule="auto"/>
      </w:pPr>
      <w:r>
        <w:continuationSeparator/>
      </w:r>
    </w:p>
    <w:p w14:paraId="78815393" w14:textId="77777777" w:rsidR="00755F91" w:rsidRDefault="00755F91"/>
  </w:endnote>
  <w:endnote w:type="continuationNotice" w:id="1">
    <w:p w14:paraId="2F179DB7" w14:textId="77777777" w:rsidR="00755F91" w:rsidRDefault="00755F9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62D96" w14:textId="34B961F2" w:rsidR="006C72BF" w:rsidRPr="00A374A7" w:rsidRDefault="006C72BF" w:rsidP="006C72BF">
    <w:pPr>
      <w:autoSpaceDE w:val="0"/>
      <w:autoSpaceDN w:val="0"/>
      <w:adjustRightInd w:val="0"/>
      <w:spacing w:line="240" w:lineRule="auto"/>
      <w:jc w:val="left"/>
      <w:rPr>
        <w:lang w:val="en-US"/>
      </w:rPr>
    </w:pPr>
    <w:r w:rsidRPr="00A374A7">
      <w:rPr>
        <w:rFonts w:ascii="TimesNewRomanPSMT" w:hAnsi="TimesNewRomanPSMT" w:cs="TimesNewRomanPSMT"/>
        <w:szCs w:val="22"/>
        <w:lang w:val="en-US"/>
      </w:rPr>
      <w:t>© 202</w:t>
    </w:r>
    <w:r w:rsidR="00303240">
      <w:rPr>
        <w:rFonts w:ascii="TimesNewRomanPSMT" w:hAnsi="TimesNewRomanPSMT" w:cs="TimesNewRomanPSMT"/>
        <w:szCs w:val="22"/>
        <w:lang w:val="en-US"/>
      </w:rPr>
      <w:t>3</w:t>
    </w:r>
    <w:r w:rsidRPr="00A374A7">
      <w:rPr>
        <w:rFonts w:ascii="TimesNewRomanPSMT" w:hAnsi="TimesNewRomanPSMT" w:cs="TimesNewRomanPSMT"/>
        <w:szCs w:val="22"/>
        <w:lang w:val="en-US"/>
      </w:rPr>
      <w:t xml:space="preserve">, </w:t>
    </w:r>
    <w:r>
      <w:rPr>
        <w:rFonts w:ascii="TimesNewRomanPSMT" w:hAnsi="TimesNewRomanPSMT" w:cs="TimesNewRomanPSMT"/>
        <w:szCs w:val="22"/>
        <w:lang w:val="en-US"/>
      </w:rPr>
      <w:t>Janick Greinacher</w:t>
    </w:r>
    <w:r w:rsidRPr="00A374A7">
      <w:rPr>
        <w:rFonts w:ascii="TimesNewRomanPSMT" w:hAnsi="TimesNewRomanPSMT" w:cs="TimesNewRomanPSMT"/>
        <w:szCs w:val="22"/>
        <w:lang w:val="en-US"/>
      </w:rPr>
      <w:t>. Licensed under the Creative Commons CC-BY 4.0, https://creativecommons.org/licenses/by/4.0/</w:t>
    </w:r>
  </w:p>
  <w:p w14:paraId="490E9064" w14:textId="77777777" w:rsidR="006C72BF" w:rsidRPr="006C72BF" w:rsidRDefault="006C72BF">
    <w:pPr>
      <w:pStyle w:val="Fuzeil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121DB" w14:textId="77777777" w:rsidR="00755F91" w:rsidRDefault="00755F91">
      <w:pPr>
        <w:spacing w:line="240" w:lineRule="auto"/>
      </w:pPr>
      <w:r>
        <w:separator/>
      </w:r>
    </w:p>
    <w:p w14:paraId="2CCCD655" w14:textId="77777777" w:rsidR="00755F91" w:rsidRDefault="00755F91"/>
  </w:footnote>
  <w:footnote w:type="continuationSeparator" w:id="0">
    <w:p w14:paraId="4B8DA1F0" w14:textId="77777777" w:rsidR="00755F91" w:rsidRDefault="00755F91">
      <w:pPr>
        <w:spacing w:line="240" w:lineRule="auto"/>
      </w:pPr>
      <w:r>
        <w:continuationSeparator/>
      </w:r>
    </w:p>
    <w:p w14:paraId="138A41E4" w14:textId="77777777" w:rsidR="00755F91" w:rsidRDefault="00755F91"/>
  </w:footnote>
  <w:footnote w:type="continuationNotice" w:id="1">
    <w:p w14:paraId="5AB0F915" w14:textId="77777777" w:rsidR="00755F91" w:rsidRDefault="00755F9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07C0A" w14:textId="2F77F11F" w:rsidR="0036185F" w:rsidRDefault="004922B5" w:rsidP="00BB1F4A">
    <w:pPr>
      <w:pStyle w:val="Kopfzeile"/>
      <w:pBdr>
        <w:bottom w:val="single" w:sz="4" w:space="1" w:color="auto"/>
      </w:pBdr>
      <w:tabs>
        <w:tab w:val="clear" w:pos="4536"/>
        <w:tab w:val="clear" w:pos="9072"/>
        <w:tab w:val="right" w:pos="8647"/>
      </w:tabs>
      <w:jc w:val="left"/>
    </w:pPr>
    <w:r w:rsidRPr="00883D54">
      <w:rPr>
        <w:sz w:val="20"/>
        <w:szCs w:val="20"/>
      </w:rPr>
      <w:fldChar w:fldCharType="begin"/>
    </w:r>
    <w:r w:rsidRPr="00883D54">
      <w:rPr>
        <w:sz w:val="20"/>
        <w:szCs w:val="20"/>
      </w:rPr>
      <w:instrText>PAGE   \* MERGEFORMAT</w:instrText>
    </w:r>
    <w:r w:rsidRPr="00883D54">
      <w:rPr>
        <w:sz w:val="20"/>
        <w:szCs w:val="20"/>
      </w:rPr>
      <w:fldChar w:fldCharType="separate"/>
    </w:r>
    <w:r w:rsidR="00375B35">
      <w:rPr>
        <w:noProof/>
        <w:sz w:val="20"/>
        <w:szCs w:val="20"/>
      </w:rPr>
      <w:t>4</w:t>
    </w:r>
    <w:r w:rsidRPr="00883D54">
      <w:rPr>
        <w:sz w:val="20"/>
        <w:szCs w:val="20"/>
      </w:rPr>
      <w:fldChar w:fldCharType="end"/>
    </w:r>
    <w:r w:rsidRPr="00883D54">
      <w:rPr>
        <w:sz w:val="20"/>
        <w:szCs w:val="20"/>
      </w:rPr>
      <w:tab/>
    </w:r>
    <w:proofErr w:type="spellStart"/>
    <w:r w:rsidR="00E9513F">
      <w:rPr>
        <w:sz w:val="20"/>
        <w:szCs w:val="20"/>
      </w:rPr>
      <w:t>Bubeck</w:t>
    </w:r>
    <w:proofErr w:type="spellEnd"/>
    <w:r w:rsidR="00E9513F">
      <w:rPr>
        <w:sz w:val="20"/>
        <w:szCs w:val="20"/>
      </w:rPr>
      <w:t xml:space="preserve"> et</w:t>
    </w:r>
    <w:r w:rsidR="003D58E4">
      <w:rPr>
        <w:sz w:val="20"/>
        <w:szCs w:val="20"/>
      </w:rPr>
      <w:t>.</w:t>
    </w:r>
    <w:r w:rsidR="00E9513F">
      <w:rPr>
        <w:sz w:val="20"/>
        <w:szCs w:val="20"/>
      </w:rPr>
      <w:t xml:space="preserve"> 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DC2EE" w14:textId="65C8B0E6" w:rsidR="008E59A9" w:rsidRPr="005A2724" w:rsidRDefault="005A2724" w:rsidP="00D47507">
    <w:pPr>
      <w:pStyle w:val="Kopfzeile"/>
      <w:pBdr>
        <w:bottom w:val="single" w:sz="4" w:space="1" w:color="auto"/>
      </w:pBdr>
      <w:tabs>
        <w:tab w:val="clear" w:pos="4536"/>
        <w:tab w:val="clear" w:pos="9072"/>
        <w:tab w:val="right" w:pos="8647"/>
      </w:tabs>
      <w:jc w:val="left"/>
      <w:rPr>
        <w:sz w:val="20"/>
        <w:szCs w:val="20"/>
        <w:lang w:val="en-US"/>
      </w:rPr>
    </w:pPr>
    <w:r w:rsidRPr="00F225B7">
      <w:rPr>
        <w:sz w:val="20"/>
        <w:szCs w:val="20"/>
        <w:lang w:val="en-US"/>
      </w:rPr>
      <w:t xml:space="preserve">Research Study Digital Enterprises </w:t>
    </w:r>
    <w:r>
      <w:rPr>
        <w:sz w:val="20"/>
        <w:szCs w:val="20"/>
        <w:lang w:val="en-US"/>
      </w:rPr>
      <w:t>–</w:t>
    </w:r>
    <w:r w:rsidRPr="00F225B7">
      <w:rPr>
        <w:sz w:val="20"/>
        <w:szCs w:val="20"/>
        <w:lang w:val="en-US"/>
      </w:rPr>
      <w:t xml:space="preserve"> </w:t>
    </w:r>
    <w:r>
      <w:rPr>
        <w:sz w:val="20"/>
        <w:szCs w:val="20"/>
        <w:lang w:val="en-US"/>
      </w:rPr>
      <w:t>Summer Semester</w:t>
    </w:r>
    <w:r w:rsidRPr="00F225B7">
      <w:rPr>
        <w:sz w:val="20"/>
        <w:szCs w:val="20"/>
        <w:lang w:val="en-US"/>
      </w:rPr>
      <w:t xml:space="preserve"> 202</w:t>
    </w:r>
    <w:r>
      <w:rPr>
        <w:sz w:val="20"/>
        <w:szCs w:val="20"/>
        <w:lang w:val="en-US"/>
      </w:rPr>
      <w:t>3</w:t>
    </w:r>
    <w:r w:rsidR="004922B5" w:rsidRPr="005A2724">
      <w:rPr>
        <w:sz w:val="20"/>
        <w:szCs w:val="20"/>
        <w:lang w:val="en-US"/>
      </w:rPr>
      <w:tab/>
    </w:r>
    <w:r w:rsidR="004922B5" w:rsidRPr="00883D54">
      <w:rPr>
        <w:sz w:val="20"/>
        <w:szCs w:val="20"/>
      </w:rPr>
      <w:fldChar w:fldCharType="begin"/>
    </w:r>
    <w:r w:rsidR="004922B5" w:rsidRPr="00E9513F">
      <w:rPr>
        <w:sz w:val="20"/>
        <w:szCs w:val="20"/>
        <w:lang w:val="en-US"/>
      </w:rPr>
      <w:instrText>PAGE   \* MERGEFORMAT</w:instrText>
    </w:r>
    <w:r w:rsidR="004922B5" w:rsidRPr="00883D54">
      <w:rPr>
        <w:sz w:val="20"/>
        <w:szCs w:val="20"/>
      </w:rPr>
      <w:fldChar w:fldCharType="separate"/>
    </w:r>
    <w:r w:rsidR="00375B35" w:rsidRPr="005A2724">
      <w:rPr>
        <w:sz w:val="20"/>
        <w:szCs w:val="20"/>
        <w:lang w:val="en-US"/>
      </w:rPr>
      <w:t>3</w:t>
    </w:r>
    <w:r w:rsidR="004922B5" w:rsidRPr="00883D54">
      <w:rPr>
        <w:sz w:val="20"/>
        <w:szCs w:val="20"/>
      </w:rPr>
      <w:fldChar w:fldCharType="end"/>
    </w:r>
  </w:p>
  <w:p w14:paraId="071C074C" w14:textId="77777777" w:rsidR="0036185F" w:rsidRPr="005A2724" w:rsidRDefault="0036185F">
    <w:pPr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962"/>
    <w:multiLevelType w:val="hybridMultilevel"/>
    <w:tmpl w:val="E7542A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B4E15"/>
    <w:multiLevelType w:val="hybridMultilevel"/>
    <w:tmpl w:val="B69AE1A4"/>
    <w:lvl w:ilvl="0" w:tplc="E36413C4">
      <w:start w:val="1"/>
      <w:numFmt w:val="bullet"/>
      <w:pStyle w:val="14Aufzhlung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D05C4"/>
    <w:multiLevelType w:val="hybridMultilevel"/>
    <w:tmpl w:val="6DFCFB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61201"/>
    <w:multiLevelType w:val="hybridMultilevel"/>
    <w:tmpl w:val="787A6996"/>
    <w:lvl w:ilvl="0" w:tplc="0504DFE8">
      <w:start w:val="1"/>
      <w:numFmt w:val="decimal"/>
      <w:pStyle w:val="15NumAufzhlung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A72D52"/>
    <w:multiLevelType w:val="hybridMultilevel"/>
    <w:tmpl w:val="E8D84D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4788F"/>
    <w:multiLevelType w:val="hybridMultilevel"/>
    <w:tmpl w:val="8D08F80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066AE"/>
    <w:multiLevelType w:val="hybridMultilevel"/>
    <w:tmpl w:val="A89046D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E5452"/>
    <w:multiLevelType w:val="hybridMultilevel"/>
    <w:tmpl w:val="4CC6AD1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9757CA"/>
    <w:multiLevelType w:val="hybridMultilevel"/>
    <w:tmpl w:val="3A9E14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3F7FF8"/>
    <w:multiLevelType w:val="hybridMultilevel"/>
    <w:tmpl w:val="44D055E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858B1"/>
    <w:multiLevelType w:val="multilevel"/>
    <w:tmpl w:val="1778D85E"/>
    <w:lvl w:ilvl="0">
      <w:start w:val="1"/>
      <w:numFmt w:val="decimal"/>
      <w:pStyle w:val="berschrift1"/>
      <w:lvlText w:val="%1"/>
      <w:lvlJc w:val="left"/>
      <w:pPr>
        <w:tabs>
          <w:tab w:val="num" w:pos="447"/>
        </w:tabs>
        <w:ind w:left="447" w:hanging="425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731"/>
        </w:tabs>
        <w:ind w:left="731" w:hanging="709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1014"/>
        </w:tabs>
        <w:ind w:left="1014" w:hanging="992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298"/>
        </w:tabs>
        <w:ind w:left="1298" w:hanging="1276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581"/>
        </w:tabs>
        <w:ind w:left="1581" w:hanging="155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74"/>
        </w:tabs>
        <w:ind w:left="117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18"/>
        </w:tabs>
        <w:ind w:left="131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62"/>
        </w:tabs>
        <w:ind w:left="1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06"/>
        </w:tabs>
        <w:ind w:left="1606" w:hanging="1584"/>
      </w:pPr>
      <w:rPr>
        <w:rFonts w:hint="default"/>
      </w:rPr>
    </w:lvl>
  </w:abstractNum>
  <w:abstractNum w:abstractNumId="11" w15:restartNumberingAfterBreak="0">
    <w:nsid w:val="7738779A"/>
    <w:multiLevelType w:val="multilevel"/>
    <w:tmpl w:val="77EC1FB2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7FC216F6"/>
    <w:multiLevelType w:val="hybridMultilevel"/>
    <w:tmpl w:val="9D58AA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378423">
    <w:abstractNumId w:val="10"/>
  </w:num>
  <w:num w:numId="2" w16cid:durableId="54400453">
    <w:abstractNumId w:val="1"/>
  </w:num>
  <w:num w:numId="3" w16cid:durableId="1723943650">
    <w:abstractNumId w:val="3"/>
  </w:num>
  <w:num w:numId="4" w16cid:durableId="740909374">
    <w:abstractNumId w:val="11"/>
  </w:num>
  <w:num w:numId="5" w16cid:durableId="801117148">
    <w:abstractNumId w:val="0"/>
  </w:num>
  <w:num w:numId="6" w16cid:durableId="315032549">
    <w:abstractNumId w:val="9"/>
  </w:num>
  <w:num w:numId="7" w16cid:durableId="688262436">
    <w:abstractNumId w:val="5"/>
  </w:num>
  <w:num w:numId="8" w16cid:durableId="2016612100">
    <w:abstractNumId w:val="12"/>
  </w:num>
  <w:num w:numId="9" w16cid:durableId="858352272">
    <w:abstractNumId w:val="4"/>
  </w:num>
  <w:num w:numId="10" w16cid:durableId="2093163460">
    <w:abstractNumId w:val="6"/>
  </w:num>
  <w:num w:numId="11" w16cid:durableId="864320885">
    <w:abstractNumId w:val="2"/>
  </w:num>
  <w:num w:numId="12" w16cid:durableId="779837326">
    <w:abstractNumId w:val="8"/>
  </w:num>
  <w:num w:numId="13" w16cid:durableId="1934901422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PersonalInformation/>
  <w:removeDateAndTime/>
  <w:mirrorMargin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autoHyphenation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ra0MDA2MjY3szQ3NDNU0lEKTi0uzszPAykwrAUAgqKSriwAAAA="/>
  </w:docVars>
  <w:rsids>
    <w:rsidRoot w:val="00FB1159"/>
    <w:rsid w:val="00000550"/>
    <w:rsid w:val="00001386"/>
    <w:rsid w:val="00003D2E"/>
    <w:rsid w:val="00004294"/>
    <w:rsid w:val="00007D9D"/>
    <w:rsid w:val="00010E4D"/>
    <w:rsid w:val="000117AA"/>
    <w:rsid w:val="0001225C"/>
    <w:rsid w:val="000125FA"/>
    <w:rsid w:val="00012699"/>
    <w:rsid w:val="000130B1"/>
    <w:rsid w:val="00014786"/>
    <w:rsid w:val="000159FB"/>
    <w:rsid w:val="00016D48"/>
    <w:rsid w:val="000179BA"/>
    <w:rsid w:val="0002062B"/>
    <w:rsid w:val="00021764"/>
    <w:rsid w:val="00022859"/>
    <w:rsid w:val="00024D99"/>
    <w:rsid w:val="00025E5E"/>
    <w:rsid w:val="00026044"/>
    <w:rsid w:val="00030839"/>
    <w:rsid w:val="00034AA7"/>
    <w:rsid w:val="00034E50"/>
    <w:rsid w:val="00037136"/>
    <w:rsid w:val="00037BC1"/>
    <w:rsid w:val="00037DDD"/>
    <w:rsid w:val="000407E4"/>
    <w:rsid w:val="00040A44"/>
    <w:rsid w:val="000413E7"/>
    <w:rsid w:val="000436D0"/>
    <w:rsid w:val="00044A2A"/>
    <w:rsid w:val="000477AD"/>
    <w:rsid w:val="00047A67"/>
    <w:rsid w:val="00050A75"/>
    <w:rsid w:val="00055195"/>
    <w:rsid w:val="00055CA9"/>
    <w:rsid w:val="0005612B"/>
    <w:rsid w:val="000561EE"/>
    <w:rsid w:val="00056716"/>
    <w:rsid w:val="00060A16"/>
    <w:rsid w:val="000611F9"/>
    <w:rsid w:val="00061C9E"/>
    <w:rsid w:val="00063327"/>
    <w:rsid w:val="000645EF"/>
    <w:rsid w:val="0006471F"/>
    <w:rsid w:val="000651CD"/>
    <w:rsid w:val="0006655C"/>
    <w:rsid w:val="000674FA"/>
    <w:rsid w:val="000718F2"/>
    <w:rsid w:val="00071913"/>
    <w:rsid w:val="00071FC3"/>
    <w:rsid w:val="00071FC8"/>
    <w:rsid w:val="00073144"/>
    <w:rsid w:val="00076DFC"/>
    <w:rsid w:val="00081B1D"/>
    <w:rsid w:val="000827CD"/>
    <w:rsid w:val="00082DCA"/>
    <w:rsid w:val="000857F8"/>
    <w:rsid w:val="00085CB0"/>
    <w:rsid w:val="0008602E"/>
    <w:rsid w:val="00086D78"/>
    <w:rsid w:val="0009303A"/>
    <w:rsid w:val="0009409F"/>
    <w:rsid w:val="00095B5B"/>
    <w:rsid w:val="00095BA1"/>
    <w:rsid w:val="00095BCA"/>
    <w:rsid w:val="000962A4"/>
    <w:rsid w:val="00096880"/>
    <w:rsid w:val="00096F7E"/>
    <w:rsid w:val="000976E9"/>
    <w:rsid w:val="000A0167"/>
    <w:rsid w:val="000A15D1"/>
    <w:rsid w:val="000A1A52"/>
    <w:rsid w:val="000A33FC"/>
    <w:rsid w:val="000A4F55"/>
    <w:rsid w:val="000A5C27"/>
    <w:rsid w:val="000B0B83"/>
    <w:rsid w:val="000B0EE8"/>
    <w:rsid w:val="000B49D4"/>
    <w:rsid w:val="000B507A"/>
    <w:rsid w:val="000B5A39"/>
    <w:rsid w:val="000C2BC7"/>
    <w:rsid w:val="000C4281"/>
    <w:rsid w:val="000C474C"/>
    <w:rsid w:val="000C548F"/>
    <w:rsid w:val="000C6622"/>
    <w:rsid w:val="000D1101"/>
    <w:rsid w:val="000D168C"/>
    <w:rsid w:val="000D2BC9"/>
    <w:rsid w:val="000D34D7"/>
    <w:rsid w:val="000D6BDA"/>
    <w:rsid w:val="000E1430"/>
    <w:rsid w:val="000E5B29"/>
    <w:rsid w:val="000F131E"/>
    <w:rsid w:val="000F25CB"/>
    <w:rsid w:val="000F278E"/>
    <w:rsid w:val="000F2945"/>
    <w:rsid w:val="000F67BA"/>
    <w:rsid w:val="000F75BE"/>
    <w:rsid w:val="000F7E87"/>
    <w:rsid w:val="00101113"/>
    <w:rsid w:val="00102E01"/>
    <w:rsid w:val="001079D0"/>
    <w:rsid w:val="00111AB4"/>
    <w:rsid w:val="00111E5B"/>
    <w:rsid w:val="00112A08"/>
    <w:rsid w:val="00113227"/>
    <w:rsid w:val="00113244"/>
    <w:rsid w:val="00113DE1"/>
    <w:rsid w:val="00114DB5"/>
    <w:rsid w:val="00114E8A"/>
    <w:rsid w:val="00115ECD"/>
    <w:rsid w:val="00116A34"/>
    <w:rsid w:val="0012048C"/>
    <w:rsid w:val="00120CFB"/>
    <w:rsid w:val="001210D6"/>
    <w:rsid w:val="00122F24"/>
    <w:rsid w:val="00122F49"/>
    <w:rsid w:val="00126800"/>
    <w:rsid w:val="00127405"/>
    <w:rsid w:val="00127A35"/>
    <w:rsid w:val="00127B09"/>
    <w:rsid w:val="00127B3C"/>
    <w:rsid w:val="001305E0"/>
    <w:rsid w:val="00132216"/>
    <w:rsid w:val="001329BA"/>
    <w:rsid w:val="00135FAD"/>
    <w:rsid w:val="001377BB"/>
    <w:rsid w:val="00137F72"/>
    <w:rsid w:val="00143C35"/>
    <w:rsid w:val="00146118"/>
    <w:rsid w:val="00147D9B"/>
    <w:rsid w:val="00152E32"/>
    <w:rsid w:val="0015386E"/>
    <w:rsid w:val="00154BD2"/>
    <w:rsid w:val="00155A03"/>
    <w:rsid w:val="00156E90"/>
    <w:rsid w:val="00160718"/>
    <w:rsid w:val="00160E59"/>
    <w:rsid w:val="0016147B"/>
    <w:rsid w:val="0016208F"/>
    <w:rsid w:val="00162F4B"/>
    <w:rsid w:val="001650B4"/>
    <w:rsid w:val="00166348"/>
    <w:rsid w:val="00166435"/>
    <w:rsid w:val="00167264"/>
    <w:rsid w:val="00167331"/>
    <w:rsid w:val="0017124A"/>
    <w:rsid w:val="00175DDB"/>
    <w:rsid w:val="00177A5F"/>
    <w:rsid w:val="001832E9"/>
    <w:rsid w:val="001917F8"/>
    <w:rsid w:val="00194C1A"/>
    <w:rsid w:val="001955F0"/>
    <w:rsid w:val="00196CED"/>
    <w:rsid w:val="00196E20"/>
    <w:rsid w:val="001974E5"/>
    <w:rsid w:val="00197526"/>
    <w:rsid w:val="001A0C00"/>
    <w:rsid w:val="001A0F81"/>
    <w:rsid w:val="001A1045"/>
    <w:rsid w:val="001A1866"/>
    <w:rsid w:val="001A4579"/>
    <w:rsid w:val="001A675D"/>
    <w:rsid w:val="001B006C"/>
    <w:rsid w:val="001B0136"/>
    <w:rsid w:val="001B0A3C"/>
    <w:rsid w:val="001B323D"/>
    <w:rsid w:val="001B3D00"/>
    <w:rsid w:val="001B4BFA"/>
    <w:rsid w:val="001B592F"/>
    <w:rsid w:val="001B64F7"/>
    <w:rsid w:val="001C5174"/>
    <w:rsid w:val="001C5FCE"/>
    <w:rsid w:val="001C637B"/>
    <w:rsid w:val="001D3CAB"/>
    <w:rsid w:val="001D3FEB"/>
    <w:rsid w:val="001D4D16"/>
    <w:rsid w:val="001D697D"/>
    <w:rsid w:val="001D6BCA"/>
    <w:rsid w:val="001E262C"/>
    <w:rsid w:val="001E3AD5"/>
    <w:rsid w:val="001E4859"/>
    <w:rsid w:val="001E570E"/>
    <w:rsid w:val="001E5CA3"/>
    <w:rsid w:val="001E777B"/>
    <w:rsid w:val="001F1EBA"/>
    <w:rsid w:val="001F2420"/>
    <w:rsid w:val="001F29B0"/>
    <w:rsid w:val="001F30E8"/>
    <w:rsid w:val="001F4564"/>
    <w:rsid w:val="001F50BF"/>
    <w:rsid w:val="001F5750"/>
    <w:rsid w:val="001F7D3A"/>
    <w:rsid w:val="001F7E37"/>
    <w:rsid w:val="0020023F"/>
    <w:rsid w:val="0020171D"/>
    <w:rsid w:val="002019D0"/>
    <w:rsid w:val="0020371B"/>
    <w:rsid w:val="00203BFA"/>
    <w:rsid w:val="00205369"/>
    <w:rsid w:val="002056E2"/>
    <w:rsid w:val="00206562"/>
    <w:rsid w:val="0021016A"/>
    <w:rsid w:val="00210801"/>
    <w:rsid w:val="002140B6"/>
    <w:rsid w:val="00214DD6"/>
    <w:rsid w:val="00217C37"/>
    <w:rsid w:val="00220F12"/>
    <w:rsid w:val="0022212B"/>
    <w:rsid w:val="002234E6"/>
    <w:rsid w:val="00223E99"/>
    <w:rsid w:val="0022495E"/>
    <w:rsid w:val="00224F57"/>
    <w:rsid w:val="002266BC"/>
    <w:rsid w:val="00227A4F"/>
    <w:rsid w:val="0023110D"/>
    <w:rsid w:val="002334FA"/>
    <w:rsid w:val="00233B93"/>
    <w:rsid w:val="00233F42"/>
    <w:rsid w:val="00234D02"/>
    <w:rsid w:val="00234DEC"/>
    <w:rsid w:val="00235987"/>
    <w:rsid w:val="002369F4"/>
    <w:rsid w:val="00237272"/>
    <w:rsid w:val="002373DC"/>
    <w:rsid w:val="00243C3F"/>
    <w:rsid w:val="002470A1"/>
    <w:rsid w:val="002471C9"/>
    <w:rsid w:val="00250995"/>
    <w:rsid w:val="00250B29"/>
    <w:rsid w:val="00252EDB"/>
    <w:rsid w:val="002549D3"/>
    <w:rsid w:val="00257357"/>
    <w:rsid w:val="002576CE"/>
    <w:rsid w:val="002604F5"/>
    <w:rsid w:val="00263799"/>
    <w:rsid w:val="002638FA"/>
    <w:rsid w:val="00266A65"/>
    <w:rsid w:val="002718E8"/>
    <w:rsid w:val="00273299"/>
    <w:rsid w:val="00274E98"/>
    <w:rsid w:val="00275600"/>
    <w:rsid w:val="00277CB4"/>
    <w:rsid w:val="00277DC8"/>
    <w:rsid w:val="00280C58"/>
    <w:rsid w:val="00281380"/>
    <w:rsid w:val="0028145E"/>
    <w:rsid w:val="00281CBE"/>
    <w:rsid w:val="0028277A"/>
    <w:rsid w:val="00282FAB"/>
    <w:rsid w:val="002832F8"/>
    <w:rsid w:val="00283BBD"/>
    <w:rsid w:val="00283E97"/>
    <w:rsid w:val="00284224"/>
    <w:rsid w:val="00285AD0"/>
    <w:rsid w:val="002865C2"/>
    <w:rsid w:val="00287AC3"/>
    <w:rsid w:val="00287C02"/>
    <w:rsid w:val="00290A39"/>
    <w:rsid w:val="00294E2B"/>
    <w:rsid w:val="00296682"/>
    <w:rsid w:val="00296ED0"/>
    <w:rsid w:val="00297810"/>
    <w:rsid w:val="002A0FE2"/>
    <w:rsid w:val="002A1AAB"/>
    <w:rsid w:val="002A3106"/>
    <w:rsid w:val="002A507E"/>
    <w:rsid w:val="002A50D8"/>
    <w:rsid w:val="002A79FE"/>
    <w:rsid w:val="002B0F5D"/>
    <w:rsid w:val="002B1481"/>
    <w:rsid w:val="002B2C80"/>
    <w:rsid w:val="002B3889"/>
    <w:rsid w:val="002B4415"/>
    <w:rsid w:val="002B4582"/>
    <w:rsid w:val="002B4608"/>
    <w:rsid w:val="002B59EE"/>
    <w:rsid w:val="002B5C55"/>
    <w:rsid w:val="002B66B7"/>
    <w:rsid w:val="002C162C"/>
    <w:rsid w:val="002C1A8D"/>
    <w:rsid w:val="002C2BD1"/>
    <w:rsid w:val="002C3673"/>
    <w:rsid w:val="002C3DEB"/>
    <w:rsid w:val="002C3E6A"/>
    <w:rsid w:val="002C3F56"/>
    <w:rsid w:val="002C5AB3"/>
    <w:rsid w:val="002C6558"/>
    <w:rsid w:val="002C69D7"/>
    <w:rsid w:val="002C73A6"/>
    <w:rsid w:val="002D1C73"/>
    <w:rsid w:val="002D2B9F"/>
    <w:rsid w:val="002D3129"/>
    <w:rsid w:val="002D37DF"/>
    <w:rsid w:val="002D397B"/>
    <w:rsid w:val="002D61F6"/>
    <w:rsid w:val="002D71EE"/>
    <w:rsid w:val="002E2456"/>
    <w:rsid w:val="002E59DF"/>
    <w:rsid w:val="002E5B20"/>
    <w:rsid w:val="002E6A0D"/>
    <w:rsid w:val="002E7306"/>
    <w:rsid w:val="002F066C"/>
    <w:rsid w:val="002F11C4"/>
    <w:rsid w:val="002F333E"/>
    <w:rsid w:val="002F4459"/>
    <w:rsid w:val="002F5AA2"/>
    <w:rsid w:val="002F7535"/>
    <w:rsid w:val="00301EF0"/>
    <w:rsid w:val="00303240"/>
    <w:rsid w:val="003047F7"/>
    <w:rsid w:val="00306EE5"/>
    <w:rsid w:val="00310144"/>
    <w:rsid w:val="00311DC6"/>
    <w:rsid w:val="0031257A"/>
    <w:rsid w:val="003147B5"/>
    <w:rsid w:val="0031730E"/>
    <w:rsid w:val="003216FE"/>
    <w:rsid w:val="00324A86"/>
    <w:rsid w:val="00324D2F"/>
    <w:rsid w:val="00325CC5"/>
    <w:rsid w:val="0032748E"/>
    <w:rsid w:val="00330608"/>
    <w:rsid w:val="00330BBC"/>
    <w:rsid w:val="00331578"/>
    <w:rsid w:val="00332016"/>
    <w:rsid w:val="00332304"/>
    <w:rsid w:val="00332632"/>
    <w:rsid w:val="00332760"/>
    <w:rsid w:val="00333FEA"/>
    <w:rsid w:val="0033431D"/>
    <w:rsid w:val="003344E3"/>
    <w:rsid w:val="00334A2A"/>
    <w:rsid w:val="003362F2"/>
    <w:rsid w:val="00336D28"/>
    <w:rsid w:val="0033766C"/>
    <w:rsid w:val="00343BC4"/>
    <w:rsid w:val="00343F71"/>
    <w:rsid w:val="003467A1"/>
    <w:rsid w:val="0034710D"/>
    <w:rsid w:val="0034781E"/>
    <w:rsid w:val="00350014"/>
    <w:rsid w:val="00350C1F"/>
    <w:rsid w:val="003517D6"/>
    <w:rsid w:val="00355660"/>
    <w:rsid w:val="0036052F"/>
    <w:rsid w:val="0036185F"/>
    <w:rsid w:val="003627DB"/>
    <w:rsid w:val="00363AA6"/>
    <w:rsid w:val="00364412"/>
    <w:rsid w:val="00365266"/>
    <w:rsid w:val="0036566D"/>
    <w:rsid w:val="003664FE"/>
    <w:rsid w:val="00367E3B"/>
    <w:rsid w:val="003703BF"/>
    <w:rsid w:val="003725AD"/>
    <w:rsid w:val="00372C24"/>
    <w:rsid w:val="00374DD7"/>
    <w:rsid w:val="00375B35"/>
    <w:rsid w:val="0037750A"/>
    <w:rsid w:val="003807E7"/>
    <w:rsid w:val="00381A99"/>
    <w:rsid w:val="003822A9"/>
    <w:rsid w:val="00382B07"/>
    <w:rsid w:val="00384D89"/>
    <w:rsid w:val="00385001"/>
    <w:rsid w:val="00386602"/>
    <w:rsid w:val="00386FA6"/>
    <w:rsid w:val="0039112B"/>
    <w:rsid w:val="00391347"/>
    <w:rsid w:val="00391858"/>
    <w:rsid w:val="0039384C"/>
    <w:rsid w:val="00395FAD"/>
    <w:rsid w:val="003A2B88"/>
    <w:rsid w:val="003A3237"/>
    <w:rsid w:val="003A76AD"/>
    <w:rsid w:val="003B2F05"/>
    <w:rsid w:val="003B3D1D"/>
    <w:rsid w:val="003B54FE"/>
    <w:rsid w:val="003C004C"/>
    <w:rsid w:val="003C095F"/>
    <w:rsid w:val="003C22D2"/>
    <w:rsid w:val="003C3A2E"/>
    <w:rsid w:val="003C4E4A"/>
    <w:rsid w:val="003C6E90"/>
    <w:rsid w:val="003C7935"/>
    <w:rsid w:val="003D1171"/>
    <w:rsid w:val="003D1643"/>
    <w:rsid w:val="003D1E33"/>
    <w:rsid w:val="003D4E4B"/>
    <w:rsid w:val="003D58E4"/>
    <w:rsid w:val="003D5ED8"/>
    <w:rsid w:val="003D69E0"/>
    <w:rsid w:val="003E03EE"/>
    <w:rsid w:val="003E1982"/>
    <w:rsid w:val="003E69C5"/>
    <w:rsid w:val="003E7868"/>
    <w:rsid w:val="003E7A3C"/>
    <w:rsid w:val="003F2F71"/>
    <w:rsid w:val="003F3139"/>
    <w:rsid w:val="003F3A92"/>
    <w:rsid w:val="003F5585"/>
    <w:rsid w:val="003F59BC"/>
    <w:rsid w:val="003F5CE2"/>
    <w:rsid w:val="003F609F"/>
    <w:rsid w:val="003F652B"/>
    <w:rsid w:val="003F6757"/>
    <w:rsid w:val="003F7274"/>
    <w:rsid w:val="003F74FA"/>
    <w:rsid w:val="003F75B1"/>
    <w:rsid w:val="004001A7"/>
    <w:rsid w:val="004002FF"/>
    <w:rsid w:val="004005F0"/>
    <w:rsid w:val="004019C0"/>
    <w:rsid w:val="00405F38"/>
    <w:rsid w:val="00410A50"/>
    <w:rsid w:val="00410F2B"/>
    <w:rsid w:val="00412919"/>
    <w:rsid w:val="004129B8"/>
    <w:rsid w:val="00413596"/>
    <w:rsid w:val="004167BF"/>
    <w:rsid w:val="00420601"/>
    <w:rsid w:val="00421C6F"/>
    <w:rsid w:val="004228C2"/>
    <w:rsid w:val="004254F4"/>
    <w:rsid w:val="00426AAB"/>
    <w:rsid w:val="00431001"/>
    <w:rsid w:val="00431B7A"/>
    <w:rsid w:val="00431DA6"/>
    <w:rsid w:val="00431DF3"/>
    <w:rsid w:val="00432756"/>
    <w:rsid w:val="0043303C"/>
    <w:rsid w:val="00436031"/>
    <w:rsid w:val="00440C90"/>
    <w:rsid w:val="00441975"/>
    <w:rsid w:val="00442D54"/>
    <w:rsid w:val="00443BEB"/>
    <w:rsid w:val="00444A2B"/>
    <w:rsid w:val="00446293"/>
    <w:rsid w:val="00446D58"/>
    <w:rsid w:val="00447E6F"/>
    <w:rsid w:val="00453404"/>
    <w:rsid w:val="00454A3C"/>
    <w:rsid w:val="00454FC0"/>
    <w:rsid w:val="00455447"/>
    <w:rsid w:val="0045546C"/>
    <w:rsid w:val="004608EA"/>
    <w:rsid w:val="00461456"/>
    <w:rsid w:val="00476AF6"/>
    <w:rsid w:val="004832D9"/>
    <w:rsid w:val="00483C84"/>
    <w:rsid w:val="00484F1C"/>
    <w:rsid w:val="00487531"/>
    <w:rsid w:val="004908D1"/>
    <w:rsid w:val="00491234"/>
    <w:rsid w:val="00491BDA"/>
    <w:rsid w:val="00491E00"/>
    <w:rsid w:val="004922B5"/>
    <w:rsid w:val="00493403"/>
    <w:rsid w:val="00494792"/>
    <w:rsid w:val="00496610"/>
    <w:rsid w:val="004A0D6E"/>
    <w:rsid w:val="004A173A"/>
    <w:rsid w:val="004A193D"/>
    <w:rsid w:val="004A48C0"/>
    <w:rsid w:val="004A7E5C"/>
    <w:rsid w:val="004B00A2"/>
    <w:rsid w:val="004B11B5"/>
    <w:rsid w:val="004B1297"/>
    <w:rsid w:val="004B1ECB"/>
    <w:rsid w:val="004B28C0"/>
    <w:rsid w:val="004B3FAE"/>
    <w:rsid w:val="004B6953"/>
    <w:rsid w:val="004B7C7A"/>
    <w:rsid w:val="004C14D3"/>
    <w:rsid w:val="004C1A83"/>
    <w:rsid w:val="004C1BD8"/>
    <w:rsid w:val="004C3D59"/>
    <w:rsid w:val="004C68A9"/>
    <w:rsid w:val="004D01AA"/>
    <w:rsid w:val="004D198C"/>
    <w:rsid w:val="004D353A"/>
    <w:rsid w:val="004D44C9"/>
    <w:rsid w:val="004D4C71"/>
    <w:rsid w:val="004D50BC"/>
    <w:rsid w:val="004D52EA"/>
    <w:rsid w:val="004D591B"/>
    <w:rsid w:val="004E0300"/>
    <w:rsid w:val="004E103A"/>
    <w:rsid w:val="004E270D"/>
    <w:rsid w:val="004E34E7"/>
    <w:rsid w:val="004F17AA"/>
    <w:rsid w:val="004F54E2"/>
    <w:rsid w:val="004F5F23"/>
    <w:rsid w:val="004F75B8"/>
    <w:rsid w:val="00501044"/>
    <w:rsid w:val="00501699"/>
    <w:rsid w:val="005037B5"/>
    <w:rsid w:val="00503A67"/>
    <w:rsid w:val="005041A5"/>
    <w:rsid w:val="00504CD0"/>
    <w:rsid w:val="00512459"/>
    <w:rsid w:val="0051326F"/>
    <w:rsid w:val="00515781"/>
    <w:rsid w:val="00517B0B"/>
    <w:rsid w:val="00517DBF"/>
    <w:rsid w:val="00521EE9"/>
    <w:rsid w:val="0052242D"/>
    <w:rsid w:val="005228DD"/>
    <w:rsid w:val="00522D94"/>
    <w:rsid w:val="00522E7C"/>
    <w:rsid w:val="00526F05"/>
    <w:rsid w:val="00530A8F"/>
    <w:rsid w:val="005320E5"/>
    <w:rsid w:val="00532F5A"/>
    <w:rsid w:val="005338CD"/>
    <w:rsid w:val="00533FF7"/>
    <w:rsid w:val="00534B82"/>
    <w:rsid w:val="00534C31"/>
    <w:rsid w:val="00535A61"/>
    <w:rsid w:val="00536EBA"/>
    <w:rsid w:val="0053773D"/>
    <w:rsid w:val="0054307A"/>
    <w:rsid w:val="005451EF"/>
    <w:rsid w:val="00545CBA"/>
    <w:rsid w:val="00545E75"/>
    <w:rsid w:val="00546931"/>
    <w:rsid w:val="005478FF"/>
    <w:rsid w:val="00550800"/>
    <w:rsid w:val="0055207D"/>
    <w:rsid w:val="00552212"/>
    <w:rsid w:val="00552843"/>
    <w:rsid w:val="005532B9"/>
    <w:rsid w:val="005542EF"/>
    <w:rsid w:val="00554BB7"/>
    <w:rsid w:val="00554CCF"/>
    <w:rsid w:val="00557BC6"/>
    <w:rsid w:val="00562961"/>
    <w:rsid w:val="005632B2"/>
    <w:rsid w:val="00564DCD"/>
    <w:rsid w:val="0056700D"/>
    <w:rsid w:val="005671AF"/>
    <w:rsid w:val="00567F60"/>
    <w:rsid w:val="00572B5F"/>
    <w:rsid w:val="00573278"/>
    <w:rsid w:val="00575BB8"/>
    <w:rsid w:val="00575DA4"/>
    <w:rsid w:val="00580FA7"/>
    <w:rsid w:val="005823A5"/>
    <w:rsid w:val="00583694"/>
    <w:rsid w:val="00590532"/>
    <w:rsid w:val="00590CDC"/>
    <w:rsid w:val="00593FCF"/>
    <w:rsid w:val="0059477B"/>
    <w:rsid w:val="00597D37"/>
    <w:rsid w:val="005A0452"/>
    <w:rsid w:val="005A0752"/>
    <w:rsid w:val="005A2724"/>
    <w:rsid w:val="005A49AD"/>
    <w:rsid w:val="005A61E1"/>
    <w:rsid w:val="005B0EC3"/>
    <w:rsid w:val="005B106B"/>
    <w:rsid w:val="005B4D44"/>
    <w:rsid w:val="005B4EB0"/>
    <w:rsid w:val="005C2E22"/>
    <w:rsid w:val="005C38BD"/>
    <w:rsid w:val="005C4AC9"/>
    <w:rsid w:val="005C6677"/>
    <w:rsid w:val="005C7571"/>
    <w:rsid w:val="005D1A47"/>
    <w:rsid w:val="005D2282"/>
    <w:rsid w:val="005D2E53"/>
    <w:rsid w:val="005D32F5"/>
    <w:rsid w:val="005D3AAA"/>
    <w:rsid w:val="005D3F13"/>
    <w:rsid w:val="005D4DA8"/>
    <w:rsid w:val="005D531D"/>
    <w:rsid w:val="005D65E3"/>
    <w:rsid w:val="005D6C7F"/>
    <w:rsid w:val="005D6DC8"/>
    <w:rsid w:val="005E1869"/>
    <w:rsid w:val="005E3594"/>
    <w:rsid w:val="005E5E54"/>
    <w:rsid w:val="005E6A64"/>
    <w:rsid w:val="005F1CFB"/>
    <w:rsid w:val="005F30FF"/>
    <w:rsid w:val="005F3AAB"/>
    <w:rsid w:val="005F4E90"/>
    <w:rsid w:val="005F63B9"/>
    <w:rsid w:val="005F7599"/>
    <w:rsid w:val="005F7C4C"/>
    <w:rsid w:val="005F7E76"/>
    <w:rsid w:val="0060004B"/>
    <w:rsid w:val="006017F6"/>
    <w:rsid w:val="00602120"/>
    <w:rsid w:val="0060231D"/>
    <w:rsid w:val="00604978"/>
    <w:rsid w:val="00604A4F"/>
    <w:rsid w:val="00604CFF"/>
    <w:rsid w:val="00607058"/>
    <w:rsid w:val="00610F1B"/>
    <w:rsid w:val="006127B8"/>
    <w:rsid w:val="00612C44"/>
    <w:rsid w:val="00613740"/>
    <w:rsid w:val="00616577"/>
    <w:rsid w:val="00621EE2"/>
    <w:rsid w:val="0062249A"/>
    <w:rsid w:val="00622C48"/>
    <w:rsid w:val="006244F2"/>
    <w:rsid w:val="00626E81"/>
    <w:rsid w:val="00627BEC"/>
    <w:rsid w:val="006338B7"/>
    <w:rsid w:val="00633A1C"/>
    <w:rsid w:val="00633C8F"/>
    <w:rsid w:val="00634639"/>
    <w:rsid w:val="006347D0"/>
    <w:rsid w:val="00634A74"/>
    <w:rsid w:val="00634CD7"/>
    <w:rsid w:val="00634E20"/>
    <w:rsid w:val="006358B2"/>
    <w:rsid w:val="00636877"/>
    <w:rsid w:val="00636E83"/>
    <w:rsid w:val="00637C37"/>
    <w:rsid w:val="00640199"/>
    <w:rsid w:val="00640A64"/>
    <w:rsid w:val="00640D43"/>
    <w:rsid w:val="0064101C"/>
    <w:rsid w:val="00642011"/>
    <w:rsid w:val="00642555"/>
    <w:rsid w:val="00642E53"/>
    <w:rsid w:val="00644AEC"/>
    <w:rsid w:val="0064534C"/>
    <w:rsid w:val="00646B7F"/>
    <w:rsid w:val="00647406"/>
    <w:rsid w:val="006500A5"/>
    <w:rsid w:val="00650492"/>
    <w:rsid w:val="0065072E"/>
    <w:rsid w:val="00651814"/>
    <w:rsid w:val="0065429F"/>
    <w:rsid w:val="00657C26"/>
    <w:rsid w:val="00660EB7"/>
    <w:rsid w:val="00662081"/>
    <w:rsid w:val="006622A8"/>
    <w:rsid w:val="00663AEB"/>
    <w:rsid w:val="006651D3"/>
    <w:rsid w:val="00666893"/>
    <w:rsid w:val="00671F47"/>
    <w:rsid w:val="006726DE"/>
    <w:rsid w:val="00672769"/>
    <w:rsid w:val="006739AB"/>
    <w:rsid w:val="0067648F"/>
    <w:rsid w:val="00676A4C"/>
    <w:rsid w:val="0067749E"/>
    <w:rsid w:val="00682067"/>
    <w:rsid w:val="0068212B"/>
    <w:rsid w:val="00682599"/>
    <w:rsid w:val="0068309E"/>
    <w:rsid w:val="006909D8"/>
    <w:rsid w:val="00690D2D"/>
    <w:rsid w:val="006910A7"/>
    <w:rsid w:val="006916FD"/>
    <w:rsid w:val="00691ADD"/>
    <w:rsid w:val="00692542"/>
    <w:rsid w:val="006959C6"/>
    <w:rsid w:val="00695F43"/>
    <w:rsid w:val="006971CF"/>
    <w:rsid w:val="00697C3A"/>
    <w:rsid w:val="006A029E"/>
    <w:rsid w:val="006A4154"/>
    <w:rsid w:val="006A41EE"/>
    <w:rsid w:val="006A576B"/>
    <w:rsid w:val="006A704C"/>
    <w:rsid w:val="006B390D"/>
    <w:rsid w:val="006B4C3C"/>
    <w:rsid w:val="006B4D60"/>
    <w:rsid w:val="006B5E49"/>
    <w:rsid w:val="006B5EA5"/>
    <w:rsid w:val="006B63D4"/>
    <w:rsid w:val="006B6ABA"/>
    <w:rsid w:val="006B6E1E"/>
    <w:rsid w:val="006B702E"/>
    <w:rsid w:val="006C311C"/>
    <w:rsid w:val="006C336F"/>
    <w:rsid w:val="006C4F97"/>
    <w:rsid w:val="006C72BF"/>
    <w:rsid w:val="006D16A0"/>
    <w:rsid w:val="006D2183"/>
    <w:rsid w:val="006D31E6"/>
    <w:rsid w:val="006D413C"/>
    <w:rsid w:val="006D4161"/>
    <w:rsid w:val="006D561F"/>
    <w:rsid w:val="006D72E8"/>
    <w:rsid w:val="006D7368"/>
    <w:rsid w:val="006E10F2"/>
    <w:rsid w:val="006E1893"/>
    <w:rsid w:val="006E4E63"/>
    <w:rsid w:val="006E698B"/>
    <w:rsid w:val="006F2136"/>
    <w:rsid w:val="006F3DD8"/>
    <w:rsid w:val="006F4F82"/>
    <w:rsid w:val="006F5CEB"/>
    <w:rsid w:val="006F7463"/>
    <w:rsid w:val="00700705"/>
    <w:rsid w:val="00701E98"/>
    <w:rsid w:val="00702740"/>
    <w:rsid w:val="007028B5"/>
    <w:rsid w:val="007033F7"/>
    <w:rsid w:val="0070731A"/>
    <w:rsid w:val="00707E3F"/>
    <w:rsid w:val="0071177D"/>
    <w:rsid w:val="00711C32"/>
    <w:rsid w:val="00712E0B"/>
    <w:rsid w:val="00714278"/>
    <w:rsid w:val="00714C00"/>
    <w:rsid w:val="007153F0"/>
    <w:rsid w:val="00716353"/>
    <w:rsid w:val="00720876"/>
    <w:rsid w:val="00721DD3"/>
    <w:rsid w:val="007232B6"/>
    <w:rsid w:val="0072404D"/>
    <w:rsid w:val="00724101"/>
    <w:rsid w:val="00724539"/>
    <w:rsid w:val="00727D10"/>
    <w:rsid w:val="00727D9C"/>
    <w:rsid w:val="0073070D"/>
    <w:rsid w:val="00733BAA"/>
    <w:rsid w:val="00735A70"/>
    <w:rsid w:val="00737395"/>
    <w:rsid w:val="007406F1"/>
    <w:rsid w:val="00740A5A"/>
    <w:rsid w:val="00743FF6"/>
    <w:rsid w:val="00745F63"/>
    <w:rsid w:val="0074726E"/>
    <w:rsid w:val="00750148"/>
    <w:rsid w:val="00750ED7"/>
    <w:rsid w:val="00753922"/>
    <w:rsid w:val="00754B51"/>
    <w:rsid w:val="007556EF"/>
    <w:rsid w:val="00755F91"/>
    <w:rsid w:val="00761BD4"/>
    <w:rsid w:val="00762514"/>
    <w:rsid w:val="00762D6A"/>
    <w:rsid w:val="007644B0"/>
    <w:rsid w:val="007648B1"/>
    <w:rsid w:val="007659B4"/>
    <w:rsid w:val="007737DB"/>
    <w:rsid w:val="00773D9D"/>
    <w:rsid w:val="00777BCB"/>
    <w:rsid w:val="007807AE"/>
    <w:rsid w:val="00780EC1"/>
    <w:rsid w:val="00781110"/>
    <w:rsid w:val="00783AB1"/>
    <w:rsid w:val="00783DE4"/>
    <w:rsid w:val="0078570B"/>
    <w:rsid w:val="00787862"/>
    <w:rsid w:val="00791247"/>
    <w:rsid w:val="00792884"/>
    <w:rsid w:val="00797AEC"/>
    <w:rsid w:val="007A0252"/>
    <w:rsid w:val="007A04C2"/>
    <w:rsid w:val="007A0867"/>
    <w:rsid w:val="007A1CFD"/>
    <w:rsid w:val="007A3C1A"/>
    <w:rsid w:val="007A3ED6"/>
    <w:rsid w:val="007A4D68"/>
    <w:rsid w:val="007A5695"/>
    <w:rsid w:val="007A59DD"/>
    <w:rsid w:val="007B029C"/>
    <w:rsid w:val="007B3092"/>
    <w:rsid w:val="007B3BB4"/>
    <w:rsid w:val="007B455D"/>
    <w:rsid w:val="007B629A"/>
    <w:rsid w:val="007C0212"/>
    <w:rsid w:val="007C105A"/>
    <w:rsid w:val="007C3AD8"/>
    <w:rsid w:val="007C4A9D"/>
    <w:rsid w:val="007C580B"/>
    <w:rsid w:val="007C5A4F"/>
    <w:rsid w:val="007D4C33"/>
    <w:rsid w:val="007D4C9A"/>
    <w:rsid w:val="007D529D"/>
    <w:rsid w:val="007D5DBF"/>
    <w:rsid w:val="007D65E1"/>
    <w:rsid w:val="007D6D7D"/>
    <w:rsid w:val="007D769A"/>
    <w:rsid w:val="007E0B24"/>
    <w:rsid w:val="007E2005"/>
    <w:rsid w:val="007E371F"/>
    <w:rsid w:val="007E5F2E"/>
    <w:rsid w:val="007F0528"/>
    <w:rsid w:val="007F125E"/>
    <w:rsid w:val="007F1FE5"/>
    <w:rsid w:val="007F2AFE"/>
    <w:rsid w:val="007F3345"/>
    <w:rsid w:val="007F33FB"/>
    <w:rsid w:val="007F4DFC"/>
    <w:rsid w:val="007F54BC"/>
    <w:rsid w:val="007F6526"/>
    <w:rsid w:val="007F6DE5"/>
    <w:rsid w:val="00801259"/>
    <w:rsid w:val="008016ED"/>
    <w:rsid w:val="00803445"/>
    <w:rsid w:val="00803468"/>
    <w:rsid w:val="00805324"/>
    <w:rsid w:val="00806539"/>
    <w:rsid w:val="00807366"/>
    <w:rsid w:val="00811483"/>
    <w:rsid w:val="00812CBB"/>
    <w:rsid w:val="00813481"/>
    <w:rsid w:val="00814E38"/>
    <w:rsid w:val="008166CF"/>
    <w:rsid w:val="00816DF0"/>
    <w:rsid w:val="008221D4"/>
    <w:rsid w:val="00824E64"/>
    <w:rsid w:val="00827B98"/>
    <w:rsid w:val="00831B12"/>
    <w:rsid w:val="00833603"/>
    <w:rsid w:val="00833D64"/>
    <w:rsid w:val="00834D80"/>
    <w:rsid w:val="008359FB"/>
    <w:rsid w:val="00835DA5"/>
    <w:rsid w:val="00836909"/>
    <w:rsid w:val="00837E56"/>
    <w:rsid w:val="008406AE"/>
    <w:rsid w:val="00842FB6"/>
    <w:rsid w:val="00843468"/>
    <w:rsid w:val="008436B9"/>
    <w:rsid w:val="00843F67"/>
    <w:rsid w:val="0084758C"/>
    <w:rsid w:val="008501A4"/>
    <w:rsid w:val="008508EC"/>
    <w:rsid w:val="00850B7E"/>
    <w:rsid w:val="008530F1"/>
    <w:rsid w:val="00857120"/>
    <w:rsid w:val="0085712C"/>
    <w:rsid w:val="008613D1"/>
    <w:rsid w:val="0086152D"/>
    <w:rsid w:val="00861F12"/>
    <w:rsid w:val="00861FF5"/>
    <w:rsid w:val="008637C7"/>
    <w:rsid w:val="00864EB7"/>
    <w:rsid w:val="0086511F"/>
    <w:rsid w:val="0086549D"/>
    <w:rsid w:val="008661B6"/>
    <w:rsid w:val="008678AA"/>
    <w:rsid w:val="00870054"/>
    <w:rsid w:val="00872443"/>
    <w:rsid w:val="00872EC0"/>
    <w:rsid w:val="0087421C"/>
    <w:rsid w:val="00874606"/>
    <w:rsid w:val="008747ED"/>
    <w:rsid w:val="00874BCF"/>
    <w:rsid w:val="00875005"/>
    <w:rsid w:val="00875569"/>
    <w:rsid w:val="00883D54"/>
    <w:rsid w:val="00885BB9"/>
    <w:rsid w:val="0089364D"/>
    <w:rsid w:val="00894D0E"/>
    <w:rsid w:val="008964CD"/>
    <w:rsid w:val="00896BE5"/>
    <w:rsid w:val="008A0995"/>
    <w:rsid w:val="008A0CE8"/>
    <w:rsid w:val="008A3C19"/>
    <w:rsid w:val="008A3FB5"/>
    <w:rsid w:val="008A447D"/>
    <w:rsid w:val="008A68F6"/>
    <w:rsid w:val="008A7A11"/>
    <w:rsid w:val="008A7FD5"/>
    <w:rsid w:val="008B0969"/>
    <w:rsid w:val="008B0E88"/>
    <w:rsid w:val="008B1A40"/>
    <w:rsid w:val="008B681D"/>
    <w:rsid w:val="008B707D"/>
    <w:rsid w:val="008B7DAC"/>
    <w:rsid w:val="008C04FF"/>
    <w:rsid w:val="008C084D"/>
    <w:rsid w:val="008C4A8D"/>
    <w:rsid w:val="008C6F34"/>
    <w:rsid w:val="008D12CC"/>
    <w:rsid w:val="008D21B6"/>
    <w:rsid w:val="008D22C9"/>
    <w:rsid w:val="008D2C3C"/>
    <w:rsid w:val="008D31E4"/>
    <w:rsid w:val="008D3403"/>
    <w:rsid w:val="008D4651"/>
    <w:rsid w:val="008D506B"/>
    <w:rsid w:val="008D7AB0"/>
    <w:rsid w:val="008E141B"/>
    <w:rsid w:val="008E14E2"/>
    <w:rsid w:val="008E2241"/>
    <w:rsid w:val="008E30E3"/>
    <w:rsid w:val="008E3775"/>
    <w:rsid w:val="008E49CE"/>
    <w:rsid w:val="008E59A9"/>
    <w:rsid w:val="008E6334"/>
    <w:rsid w:val="008E725D"/>
    <w:rsid w:val="008F025C"/>
    <w:rsid w:val="008F189D"/>
    <w:rsid w:val="008F39F2"/>
    <w:rsid w:val="008F3BAA"/>
    <w:rsid w:val="008F51B2"/>
    <w:rsid w:val="008F6540"/>
    <w:rsid w:val="008F68A0"/>
    <w:rsid w:val="008F7D87"/>
    <w:rsid w:val="0090085E"/>
    <w:rsid w:val="00900D45"/>
    <w:rsid w:val="00900E0B"/>
    <w:rsid w:val="009048F2"/>
    <w:rsid w:val="00905E20"/>
    <w:rsid w:val="00906745"/>
    <w:rsid w:val="00906A67"/>
    <w:rsid w:val="0090734D"/>
    <w:rsid w:val="009075BF"/>
    <w:rsid w:val="00910095"/>
    <w:rsid w:val="009105CB"/>
    <w:rsid w:val="00910F52"/>
    <w:rsid w:val="00912144"/>
    <w:rsid w:val="009171A7"/>
    <w:rsid w:val="00917695"/>
    <w:rsid w:val="00920343"/>
    <w:rsid w:val="009230FC"/>
    <w:rsid w:val="009233B7"/>
    <w:rsid w:val="009271ED"/>
    <w:rsid w:val="009331FB"/>
    <w:rsid w:val="00934711"/>
    <w:rsid w:val="0093507D"/>
    <w:rsid w:val="00936DFB"/>
    <w:rsid w:val="0093726E"/>
    <w:rsid w:val="0093736A"/>
    <w:rsid w:val="00940C8E"/>
    <w:rsid w:val="00943C40"/>
    <w:rsid w:val="00944719"/>
    <w:rsid w:val="0094606D"/>
    <w:rsid w:val="00947AF6"/>
    <w:rsid w:val="009522B9"/>
    <w:rsid w:val="009549D8"/>
    <w:rsid w:val="00955FB9"/>
    <w:rsid w:val="00957958"/>
    <w:rsid w:val="00961B99"/>
    <w:rsid w:val="009622D4"/>
    <w:rsid w:val="00962FEF"/>
    <w:rsid w:val="00963176"/>
    <w:rsid w:val="00964882"/>
    <w:rsid w:val="009665B9"/>
    <w:rsid w:val="00966993"/>
    <w:rsid w:val="00967D37"/>
    <w:rsid w:val="00970C0D"/>
    <w:rsid w:val="009733D3"/>
    <w:rsid w:val="00973739"/>
    <w:rsid w:val="00974241"/>
    <w:rsid w:val="00974B87"/>
    <w:rsid w:val="009759A4"/>
    <w:rsid w:val="00975B9E"/>
    <w:rsid w:val="00975EB9"/>
    <w:rsid w:val="00976A77"/>
    <w:rsid w:val="009803E2"/>
    <w:rsid w:val="009803E5"/>
    <w:rsid w:val="00981838"/>
    <w:rsid w:val="0098206F"/>
    <w:rsid w:val="009822F2"/>
    <w:rsid w:val="00982F5F"/>
    <w:rsid w:val="0098513A"/>
    <w:rsid w:val="00990230"/>
    <w:rsid w:val="00990A52"/>
    <w:rsid w:val="00991B45"/>
    <w:rsid w:val="009971ED"/>
    <w:rsid w:val="00997375"/>
    <w:rsid w:val="009A3224"/>
    <w:rsid w:val="009A3926"/>
    <w:rsid w:val="009A3DCF"/>
    <w:rsid w:val="009A4A4B"/>
    <w:rsid w:val="009A4CFC"/>
    <w:rsid w:val="009A694B"/>
    <w:rsid w:val="009A6BEF"/>
    <w:rsid w:val="009A70EB"/>
    <w:rsid w:val="009A7256"/>
    <w:rsid w:val="009A788B"/>
    <w:rsid w:val="009B28CE"/>
    <w:rsid w:val="009B2AC3"/>
    <w:rsid w:val="009B2B18"/>
    <w:rsid w:val="009B3432"/>
    <w:rsid w:val="009B353E"/>
    <w:rsid w:val="009B3DA7"/>
    <w:rsid w:val="009B48E9"/>
    <w:rsid w:val="009B49E5"/>
    <w:rsid w:val="009B4A8B"/>
    <w:rsid w:val="009B5028"/>
    <w:rsid w:val="009B53A6"/>
    <w:rsid w:val="009B567B"/>
    <w:rsid w:val="009B7A3C"/>
    <w:rsid w:val="009C0CB6"/>
    <w:rsid w:val="009C265F"/>
    <w:rsid w:val="009C37E0"/>
    <w:rsid w:val="009C4619"/>
    <w:rsid w:val="009C4F68"/>
    <w:rsid w:val="009C5C91"/>
    <w:rsid w:val="009D04BB"/>
    <w:rsid w:val="009D2486"/>
    <w:rsid w:val="009D2541"/>
    <w:rsid w:val="009D282B"/>
    <w:rsid w:val="009D421E"/>
    <w:rsid w:val="009D50A3"/>
    <w:rsid w:val="009D5A66"/>
    <w:rsid w:val="009D6369"/>
    <w:rsid w:val="009D7D2F"/>
    <w:rsid w:val="009E6BE9"/>
    <w:rsid w:val="009F121D"/>
    <w:rsid w:val="009F449F"/>
    <w:rsid w:val="009F4F1E"/>
    <w:rsid w:val="009F54F2"/>
    <w:rsid w:val="009F5E6E"/>
    <w:rsid w:val="009F674A"/>
    <w:rsid w:val="009F7F5B"/>
    <w:rsid w:val="00A02FDC"/>
    <w:rsid w:val="00A047B4"/>
    <w:rsid w:val="00A11006"/>
    <w:rsid w:val="00A11B13"/>
    <w:rsid w:val="00A11FED"/>
    <w:rsid w:val="00A144DC"/>
    <w:rsid w:val="00A15783"/>
    <w:rsid w:val="00A16B8E"/>
    <w:rsid w:val="00A17D3F"/>
    <w:rsid w:val="00A22619"/>
    <w:rsid w:val="00A25C21"/>
    <w:rsid w:val="00A268AD"/>
    <w:rsid w:val="00A2732E"/>
    <w:rsid w:val="00A27AFA"/>
    <w:rsid w:val="00A30ED0"/>
    <w:rsid w:val="00A3178C"/>
    <w:rsid w:val="00A31BF9"/>
    <w:rsid w:val="00A32D39"/>
    <w:rsid w:val="00A33675"/>
    <w:rsid w:val="00A34BEC"/>
    <w:rsid w:val="00A36A8F"/>
    <w:rsid w:val="00A37022"/>
    <w:rsid w:val="00A4056F"/>
    <w:rsid w:val="00A4110E"/>
    <w:rsid w:val="00A41C44"/>
    <w:rsid w:val="00A41F38"/>
    <w:rsid w:val="00A43296"/>
    <w:rsid w:val="00A4492F"/>
    <w:rsid w:val="00A4562A"/>
    <w:rsid w:val="00A51057"/>
    <w:rsid w:val="00A53E20"/>
    <w:rsid w:val="00A542FD"/>
    <w:rsid w:val="00A550F2"/>
    <w:rsid w:val="00A5606F"/>
    <w:rsid w:val="00A56301"/>
    <w:rsid w:val="00A57708"/>
    <w:rsid w:val="00A60890"/>
    <w:rsid w:val="00A60EAF"/>
    <w:rsid w:val="00A6148B"/>
    <w:rsid w:val="00A6543B"/>
    <w:rsid w:val="00A66CF3"/>
    <w:rsid w:val="00A705E2"/>
    <w:rsid w:val="00A71D51"/>
    <w:rsid w:val="00A72598"/>
    <w:rsid w:val="00A755E4"/>
    <w:rsid w:val="00A75BA7"/>
    <w:rsid w:val="00A761BC"/>
    <w:rsid w:val="00A77777"/>
    <w:rsid w:val="00A80461"/>
    <w:rsid w:val="00A806AF"/>
    <w:rsid w:val="00A81C53"/>
    <w:rsid w:val="00A8351E"/>
    <w:rsid w:val="00A83C22"/>
    <w:rsid w:val="00A900E0"/>
    <w:rsid w:val="00A91517"/>
    <w:rsid w:val="00A92446"/>
    <w:rsid w:val="00A926F9"/>
    <w:rsid w:val="00A93716"/>
    <w:rsid w:val="00A94C92"/>
    <w:rsid w:val="00A955F3"/>
    <w:rsid w:val="00A95757"/>
    <w:rsid w:val="00A95C9A"/>
    <w:rsid w:val="00A9655E"/>
    <w:rsid w:val="00A9667B"/>
    <w:rsid w:val="00A96A50"/>
    <w:rsid w:val="00A974A2"/>
    <w:rsid w:val="00AA0511"/>
    <w:rsid w:val="00AA0A58"/>
    <w:rsid w:val="00AA0B90"/>
    <w:rsid w:val="00AA2E01"/>
    <w:rsid w:val="00AA489C"/>
    <w:rsid w:val="00AA670A"/>
    <w:rsid w:val="00AA776E"/>
    <w:rsid w:val="00AA7FE7"/>
    <w:rsid w:val="00AB31CA"/>
    <w:rsid w:val="00AB4569"/>
    <w:rsid w:val="00AB495C"/>
    <w:rsid w:val="00AB62F3"/>
    <w:rsid w:val="00AB7E48"/>
    <w:rsid w:val="00AC2A40"/>
    <w:rsid w:val="00AC2E09"/>
    <w:rsid w:val="00AC35B7"/>
    <w:rsid w:val="00AC4B37"/>
    <w:rsid w:val="00AC4C8C"/>
    <w:rsid w:val="00AC52F5"/>
    <w:rsid w:val="00AC5D88"/>
    <w:rsid w:val="00AC6226"/>
    <w:rsid w:val="00AD07E6"/>
    <w:rsid w:val="00AD7B9B"/>
    <w:rsid w:val="00AE16F7"/>
    <w:rsid w:val="00AE2216"/>
    <w:rsid w:val="00AE26EC"/>
    <w:rsid w:val="00AE3027"/>
    <w:rsid w:val="00AE4D05"/>
    <w:rsid w:val="00AE5AD8"/>
    <w:rsid w:val="00AE602D"/>
    <w:rsid w:val="00AE675F"/>
    <w:rsid w:val="00AF1F1A"/>
    <w:rsid w:val="00AF34AC"/>
    <w:rsid w:val="00AF5075"/>
    <w:rsid w:val="00B07AB5"/>
    <w:rsid w:val="00B114E0"/>
    <w:rsid w:val="00B12F82"/>
    <w:rsid w:val="00B154E5"/>
    <w:rsid w:val="00B15EF3"/>
    <w:rsid w:val="00B215BF"/>
    <w:rsid w:val="00B23BDC"/>
    <w:rsid w:val="00B2419B"/>
    <w:rsid w:val="00B25750"/>
    <w:rsid w:val="00B25822"/>
    <w:rsid w:val="00B2729E"/>
    <w:rsid w:val="00B27589"/>
    <w:rsid w:val="00B33174"/>
    <w:rsid w:val="00B34695"/>
    <w:rsid w:val="00B34FF2"/>
    <w:rsid w:val="00B354BF"/>
    <w:rsid w:val="00B3726E"/>
    <w:rsid w:val="00B40016"/>
    <w:rsid w:val="00B400F8"/>
    <w:rsid w:val="00B4164F"/>
    <w:rsid w:val="00B42B9A"/>
    <w:rsid w:val="00B437D8"/>
    <w:rsid w:val="00B443B9"/>
    <w:rsid w:val="00B44B02"/>
    <w:rsid w:val="00B4638E"/>
    <w:rsid w:val="00B46F67"/>
    <w:rsid w:val="00B47B5B"/>
    <w:rsid w:val="00B53042"/>
    <w:rsid w:val="00B5482A"/>
    <w:rsid w:val="00B55512"/>
    <w:rsid w:val="00B55E92"/>
    <w:rsid w:val="00B568B0"/>
    <w:rsid w:val="00B56FEF"/>
    <w:rsid w:val="00B623F4"/>
    <w:rsid w:val="00B6396D"/>
    <w:rsid w:val="00B64375"/>
    <w:rsid w:val="00B64404"/>
    <w:rsid w:val="00B64FC4"/>
    <w:rsid w:val="00B6650E"/>
    <w:rsid w:val="00B7011C"/>
    <w:rsid w:val="00B71EA6"/>
    <w:rsid w:val="00B750D3"/>
    <w:rsid w:val="00B77E22"/>
    <w:rsid w:val="00B8251A"/>
    <w:rsid w:val="00B852DB"/>
    <w:rsid w:val="00B876E4"/>
    <w:rsid w:val="00B93FC0"/>
    <w:rsid w:val="00B9555D"/>
    <w:rsid w:val="00B9631D"/>
    <w:rsid w:val="00B97B11"/>
    <w:rsid w:val="00BA0324"/>
    <w:rsid w:val="00BA2D4A"/>
    <w:rsid w:val="00BA43FC"/>
    <w:rsid w:val="00BA49AA"/>
    <w:rsid w:val="00BA70C7"/>
    <w:rsid w:val="00BA7E98"/>
    <w:rsid w:val="00BB1F4A"/>
    <w:rsid w:val="00BB2512"/>
    <w:rsid w:val="00BB415F"/>
    <w:rsid w:val="00BB4ED9"/>
    <w:rsid w:val="00BC2FEF"/>
    <w:rsid w:val="00BC4A99"/>
    <w:rsid w:val="00BC51F2"/>
    <w:rsid w:val="00BC7996"/>
    <w:rsid w:val="00BD25CE"/>
    <w:rsid w:val="00BD49D0"/>
    <w:rsid w:val="00BD61F5"/>
    <w:rsid w:val="00BD6A4A"/>
    <w:rsid w:val="00BD6BF0"/>
    <w:rsid w:val="00BD756A"/>
    <w:rsid w:val="00BE1019"/>
    <w:rsid w:val="00BE3CA2"/>
    <w:rsid w:val="00BE45DF"/>
    <w:rsid w:val="00BE7788"/>
    <w:rsid w:val="00BE79F3"/>
    <w:rsid w:val="00BF0306"/>
    <w:rsid w:val="00BF1757"/>
    <w:rsid w:val="00BF2310"/>
    <w:rsid w:val="00BF4434"/>
    <w:rsid w:val="00BF5389"/>
    <w:rsid w:val="00BF56D0"/>
    <w:rsid w:val="00BF5EA3"/>
    <w:rsid w:val="00C002BB"/>
    <w:rsid w:val="00C009DE"/>
    <w:rsid w:val="00C00B06"/>
    <w:rsid w:val="00C00FD0"/>
    <w:rsid w:val="00C011FF"/>
    <w:rsid w:val="00C023CF"/>
    <w:rsid w:val="00C06DD6"/>
    <w:rsid w:val="00C135FD"/>
    <w:rsid w:val="00C14609"/>
    <w:rsid w:val="00C14668"/>
    <w:rsid w:val="00C14BEB"/>
    <w:rsid w:val="00C14DDC"/>
    <w:rsid w:val="00C1553B"/>
    <w:rsid w:val="00C16EAD"/>
    <w:rsid w:val="00C17B10"/>
    <w:rsid w:val="00C2008F"/>
    <w:rsid w:val="00C201F5"/>
    <w:rsid w:val="00C20749"/>
    <w:rsid w:val="00C21D50"/>
    <w:rsid w:val="00C22F9D"/>
    <w:rsid w:val="00C24B5D"/>
    <w:rsid w:val="00C26399"/>
    <w:rsid w:val="00C30936"/>
    <w:rsid w:val="00C31B5E"/>
    <w:rsid w:val="00C34B98"/>
    <w:rsid w:val="00C3500B"/>
    <w:rsid w:val="00C37A36"/>
    <w:rsid w:val="00C37AD9"/>
    <w:rsid w:val="00C37C10"/>
    <w:rsid w:val="00C408E7"/>
    <w:rsid w:val="00C44DCC"/>
    <w:rsid w:val="00C450F8"/>
    <w:rsid w:val="00C4634A"/>
    <w:rsid w:val="00C46830"/>
    <w:rsid w:val="00C47707"/>
    <w:rsid w:val="00C50316"/>
    <w:rsid w:val="00C54AFB"/>
    <w:rsid w:val="00C55E43"/>
    <w:rsid w:val="00C56A3C"/>
    <w:rsid w:val="00C624DA"/>
    <w:rsid w:val="00C6318D"/>
    <w:rsid w:val="00C63218"/>
    <w:rsid w:val="00C6601E"/>
    <w:rsid w:val="00C66232"/>
    <w:rsid w:val="00C66E68"/>
    <w:rsid w:val="00C7031D"/>
    <w:rsid w:val="00C7130E"/>
    <w:rsid w:val="00C73BC4"/>
    <w:rsid w:val="00C75214"/>
    <w:rsid w:val="00C7687F"/>
    <w:rsid w:val="00C7785C"/>
    <w:rsid w:val="00C80611"/>
    <w:rsid w:val="00C820A8"/>
    <w:rsid w:val="00C83289"/>
    <w:rsid w:val="00C8453E"/>
    <w:rsid w:val="00C8617E"/>
    <w:rsid w:val="00C8694A"/>
    <w:rsid w:val="00C871EC"/>
    <w:rsid w:val="00C873D1"/>
    <w:rsid w:val="00C90EC3"/>
    <w:rsid w:val="00C931C9"/>
    <w:rsid w:val="00C937D8"/>
    <w:rsid w:val="00C9381B"/>
    <w:rsid w:val="00C941C2"/>
    <w:rsid w:val="00C9465A"/>
    <w:rsid w:val="00C95C4C"/>
    <w:rsid w:val="00C95E2A"/>
    <w:rsid w:val="00C95E7B"/>
    <w:rsid w:val="00C963AC"/>
    <w:rsid w:val="00C96657"/>
    <w:rsid w:val="00C969B4"/>
    <w:rsid w:val="00C970B7"/>
    <w:rsid w:val="00C9766D"/>
    <w:rsid w:val="00CA1ADB"/>
    <w:rsid w:val="00CA26D6"/>
    <w:rsid w:val="00CA2ECF"/>
    <w:rsid w:val="00CA38CC"/>
    <w:rsid w:val="00CA4423"/>
    <w:rsid w:val="00CA64F6"/>
    <w:rsid w:val="00CA697C"/>
    <w:rsid w:val="00CB19FC"/>
    <w:rsid w:val="00CB1CA3"/>
    <w:rsid w:val="00CB26F6"/>
    <w:rsid w:val="00CB29BA"/>
    <w:rsid w:val="00CB325F"/>
    <w:rsid w:val="00CB34DC"/>
    <w:rsid w:val="00CB3B6A"/>
    <w:rsid w:val="00CB4982"/>
    <w:rsid w:val="00CC1BC0"/>
    <w:rsid w:val="00CC2899"/>
    <w:rsid w:val="00CC54B5"/>
    <w:rsid w:val="00CC55E6"/>
    <w:rsid w:val="00CC5BC7"/>
    <w:rsid w:val="00CC5F3E"/>
    <w:rsid w:val="00CC6E4B"/>
    <w:rsid w:val="00CC6F80"/>
    <w:rsid w:val="00CD0660"/>
    <w:rsid w:val="00CD3317"/>
    <w:rsid w:val="00CD42E6"/>
    <w:rsid w:val="00CD43C0"/>
    <w:rsid w:val="00CD5049"/>
    <w:rsid w:val="00CD6C1F"/>
    <w:rsid w:val="00CD7468"/>
    <w:rsid w:val="00CE1212"/>
    <w:rsid w:val="00CE19F4"/>
    <w:rsid w:val="00CE240A"/>
    <w:rsid w:val="00CE35EE"/>
    <w:rsid w:val="00CE3FDC"/>
    <w:rsid w:val="00CE5FB0"/>
    <w:rsid w:val="00CE777F"/>
    <w:rsid w:val="00CE7C4F"/>
    <w:rsid w:val="00CF0CD9"/>
    <w:rsid w:val="00CF113C"/>
    <w:rsid w:val="00CF1FCB"/>
    <w:rsid w:val="00CF4CB6"/>
    <w:rsid w:val="00CF5077"/>
    <w:rsid w:val="00CF6B3B"/>
    <w:rsid w:val="00D039B0"/>
    <w:rsid w:val="00D05540"/>
    <w:rsid w:val="00D174D5"/>
    <w:rsid w:val="00D20505"/>
    <w:rsid w:val="00D2073C"/>
    <w:rsid w:val="00D21B40"/>
    <w:rsid w:val="00D233FE"/>
    <w:rsid w:val="00D2667D"/>
    <w:rsid w:val="00D2750C"/>
    <w:rsid w:val="00D30D6F"/>
    <w:rsid w:val="00D313C7"/>
    <w:rsid w:val="00D31926"/>
    <w:rsid w:val="00D35215"/>
    <w:rsid w:val="00D37930"/>
    <w:rsid w:val="00D4179A"/>
    <w:rsid w:val="00D43C61"/>
    <w:rsid w:val="00D43CED"/>
    <w:rsid w:val="00D44103"/>
    <w:rsid w:val="00D44669"/>
    <w:rsid w:val="00D47507"/>
    <w:rsid w:val="00D47F5D"/>
    <w:rsid w:val="00D501D4"/>
    <w:rsid w:val="00D51B2A"/>
    <w:rsid w:val="00D53699"/>
    <w:rsid w:val="00D544F1"/>
    <w:rsid w:val="00D549BE"/>
    <w:rsid w:val="00D56F16"/>
    <w:rsid w:val="00D60677"/>
    <w:rsid w:val="00D62A35"/>
    <w:rsid w:val="00D65076"/>
    <w:rsid w:val="00D650E0"/>
    <w:rsid w:val="00D65FD8"/>
    <w:rsid w:val="00D66B5E"/>
    <w:rsid w:val="00D6734A"/>
    <w:rsid w:val="00D673B9"/>
    <w:rsid w:val="00D73508"/>
    <w:rsid w:val="00D73BF1"/>
    <w:rsid w:val="00D75BF5"/>
    <w:rsid w:val="00D77969"/>
    <w:rsid w:val="00D80E3C"/>
    <w:rsid w:val="00D815DB"/>
    <w:rsid w:val="00D8358E"/>
    <w:rsid w:val="00D83777"/>
    <w:rsid w:val="00D856AF"/>
    <w:rsid w:val="00D86ECA"/>
    <w:rsid w:val="00D87B0C"/>
    <w:rsid w:val="00D90FD0"/>
    <w:rsid w:val="00D92C70"/>
    <w:rsid w:val="00D95378"/>
    <w:rsid w:val="00D97416"/>
    <w:rsid w:val="00D97FB5"/>
    <w:rsid w:val="00DA0B5F"/>
    <w:rsid w:val="00DA2770"/>
    <w:rsid w:val="00DA3EFE"/>
    <w:rsid w:val="00DA6A8C"/>
    <w:rsid w:val="00DB0DD0"/>
    <w:rsid w:val="00DB0DEC"/>
    <w:rsid w:val="00DB11C9"/>
    <w:rsid w:val="00DB2713"/>
    <w:rsid w:val="00DB3C1C"/>
    <w:rsid w:val="00DB415A"/>
    <w:rsid w:val="00DB5739"/>
    <w:rsid w:val="00DB69C4"/>
    <w:rsid w:val="00DB7033"/>
    <w:rsid w:val="00DC0AF5"/>
    <w:rsid w:val="00DC1128"/>
    <w:rsid w:val="00DC2AAB"/>
    <w:rsid w:val="00DC3889"/>
    <w:rsid w:val="00DC5057"/>
    <w:rsid w:val="00DC7142"/>
    <w:rsid w:val="00DD30AE"/>
    <w:rsid w:val="00DD3821"/>
    <w:rsid w:val="00DD50B5"/>
    <w:rsid w:val="00DD629A"/>
    <w:rsid w:val="00DD7090"/>
    <w:rsid w:val="00DE119C"/>
    <w:rsid w:val="00DF1A4A"/>
    <w:rsid w:val="00DF1E2D"/>
    <w:rsid w:val="00DF21D5"/>
    <w:rsid w:val="00DF4E8C"/>
    <w:rsid w:val="00DF54BF"/>
    <w:rsid w:val="00DF647C"/>
    <w:rsid w:val="00DF6F2E"/>
    <w:rsid w:val="00DF79D2"/>
    <w:rsid w:val="00DF7A7D"/>
    <w:rsid w:val="00DF7AD1"/>
    <w:rsid w:val="00E01E0F"/>
    <w:rsid w:val="00E0396A"/>
    <w:rsid w:val="00E04261"/>
    <w:rsid w:val="00E047E7"/>
    <w:rsid w:val="00E06234"/>
    <w:rsid w:val="00E06C98"/>
    <w:rsid w:val="00E06D18"/>
    <w:rsid w:val="00E07C1C"/>
    <w:rsid w:val="00E10B94"/>
    <w:rsid w:val="00E12949"/>
    <w:rsid w:val="00E138D1"/>
    <w:rsid w:val="00E13E6D"/>
    <w:rsid w:val="00E15004"/>
    <w:rsid w:val="00E167C7"/>
    <w:rsid w:val="00E20019"/>
    <w:rsid w:val="00E2275A"/>
    <w:rsid w:val="00E22BA8"/>
    <w:rsid w:val="00E241D7"/>
    <w:rsid w:val="00E24ADB"/>
    <w:rsid w:val="00E259BA"/>
    <w:rsid w:val="00E25C15"/>
    <w:rsid w:val="00E27722"/>
    <w:rsid w:val="00E27FDD"/>
    <w:rsid w:val="00E307D9"/>
    <w:rsid w:val="00E309BB"/>
    <w:rsid w:val="00E31B09"/>
    <w:rsid w:val="00E32650"/>
    <w:rsid w:val="00E33F1A"/>
    <w:rsid w:val="00E34329"/>
    <w:rsid w:val="00E36EC3"/>
    <w:rsid w:val="00E3755A"/>
    <w:rsid w:val="00E37E9F"/>
    <w:rsid w:val="00E4039C"/>
    <w:rsid w:val="00E40D9D"/>
    <w:rsid w:val="00E410D5"/>
    <w:rsid w:val="00E41B5F"/>
    <w:rsid w:val="00E4455F"/>
    <w:rsid w:val="00E44ADC"/>
    <w:rsid w:val="00E44D07"/>
    <w:rsid w:val="00E458F1"/>
    <w:rsid w:val="00E45CCB"/>
    <w:rsid w:val="00E47EAF"/>
    <w:rsid w:val="00E50E49"/>
    <w:rsid w:val="00E5146B"/>
    <w:rsid w:val="00E52AC2"/>
    <w:rsid w:val="00E55050"/>
    <w:rsid w:val="00E57E46"/>
    <w:rsid w:val="00E605C9"/>
    <w:rsid w:val="00E610DD"/>
    <w:rsid w:val="00E6228F"/>
    <w:rsid w:val="00E622CB"/>
    <w:rsid w:val="00E6256F"/>
    <w:rsid w:val="00E65D0E"/>
    <w:rsid w:val="00E65E34"/>
    <w:rsid w:val="00E66D22"/>
    <w:rsid w:val="00E71342"/>
    <w:rsid w:val="00E72A14"/>
    <w:rsid w:val="00E762A2"/>
    <w:rsid w:val="00E7742C"/>
    <w:rsid w:val="00E810A1"/>
    <w:rsid w:val="00E815AA"/>
    <w:rsid w:val="00E81A3D"/>
    <w:rsid w:val="00E81B71"/>
    <w:rsid w:val="00E82178"/>
    <w:rsid w:val="00E83BA7"/>
    <w:rsid w:val="00E86B2D"/>
    <w:rsid w:val="00E9117C"/>
    <w:rsid w:val="00E92FF9"/>
    <w:rsid w:val="00E930DD"/>
    <w:rsid w:val="00E93829"/>
    <w:rsid w:val="00E93EE4"/>
    <w:rsid w:val="00E9513F"/>
    <w:rsid w:val="00E9541F"/>
    <w:rsid w:val="00E976AE"/>
    <w:rsid w:val="00E97F63"/>
    <w:rsid w:val="00EA0330"/>
    <w:rsid w:val="00EA03BB"/>
    <w:rsid w:val="00EA10C9"/>
    <w:rsid w:val="00EA334A"/>
    <w:rsid w:val="00EA5B72"/>
    <w:rsid w:val="00EA7038"/>
    <w:rsid w:val="00EB1509"/>
    <w:rsid w:val="00EB1B5F"/>
    <w:rsid w:val="00EB1F01"/>
    <w:rsid w:val="00EB21A6"/>
    <w:rsid w:val="00EC1B51"/>
    <w:rsid w:val="00EC22F1"/>
    <w:rsid w:val="00EC3315"/>
    <w:rsid w:val="00EC34CE"/>
    <w:rsid w:val="00EC4F28"/>
    <w:rsid w:val="00EC587D"/>
    <w:rsid w:val="00ED323C"/>
    <w:rsid w:val="00ED447D"/>
    <w:rsid w:val="00ED5355"/>
    <w:rsid w:val="00ED678B"/>
    <w:rsid w:val="00EE1358"/>
    <w:rsid w:val="00EE1DDD"/>
    <w:rsid w:val="00EE2901"/>
    <w:rsid w:val="00EE2F3F"/>
    <w:rsid w:val="00EE39CF"/>
    <w:rsid w:val="00EE3A27"/>
    <w:rsid w:val="00EE480B"/>
    <w:rsid w:val="00EE522A"/>
    <w:rsid w:val="00EE613B"/>
    <w:rsid w:val="00EE6402"/>
    <w:rsid w:val="00EE78EF"/>
    <w:rsid w:val="00EF06C9"/>
    <w:rsid w:val="00EF41A4"/>
    <w:rsid w:val="00EF5499"/>
    <w:rsid w:val="00F002AB"/>
    <w:rsid w:val="00F003D3"/>
    <w:rsid w:val="00F0340D"/>
    <w:rsid w:val="00F03BD6"/>
    <w:rsid w:val="00F03E47"/>
    <w:rsid w:val="00F04052"/>
    <w:rsid w:val="00F04F7B"/>
    <w:rsid w:val="00F053FF"/>
    <w:rsid w:val="00F05E0B"/>
    <w:rsid w:val="00F061E4"/>
    <w:rsid w:val="00F07D95"/>
    <w:rsid w:val="00F10584"/>
    <w:rsid w:val="00F10E0A"/>
    <w:rsid w:val="00F11387"/>
    <w:rsid w:val="00F122E6"/>
    <w:rsid w:val="00F127D2"/>
    <w:rsid w:val="00F13601"/>
    <w:rsid w:val="00F14AAE"/>
    <w:rsid w:val="00F15732"/>
    <w:rsid w:val="00F170C2"/>
    <w:rsid w:val="00F17489"/>
    <w:rsid w:val="00F221DC"/>
    <w:rsid w:val="00F227AE"/>
    <w:rsid w:val="00F254D4"/>
    <w:rsid w:val="00F30469"/>
    <w:rsid w:val="00F32AD0"/>
    <w:rsid w:val="00F330E3"/>
    <w:rsid w:val="00F3675D"/>
    <w:rsid w:val="00F40815"/>
    <w:rsid w:val="00F41CEC"/>
    <w:rsid w:val="00F41DEB"/>
    <w:rsid w:val="00F424C7"/>
    <w:rsid w:val="00F42A26"/>
    <w:rsid w:val="00F445C7"/>
    <w:rsid w:val="00F46684"/>
    <w:rsid w:val="00F468DE"/>
    <w:rsid w:val="00F46D4D"/>
    <w:rsid w:val="00F4779F"/>
    <w:rsid w:val="00F5437E"/>
    <w:rsid w:val="00F549BE"/>
    <w:rsid w:val="00F549EF"/>
    <w:rsid w:val="00F55FAE"/>
    <w:rsid w:val="00F574BA"/>
    <w:rsid w:val="00F608B3"/>
    <w:rsid w:val="00F60A5B"/>
    <w:rsid w:val="00F60CB5"/>
    <w:rsid w:val="00F62398"/>
    <w:rsid w:val="00F63BFC"/>
    <w:rsid w:val="00F660A2"/>
    <w:rsid w:val="00F70110"/>
    <w:rsid w:val="00F723C2"/>
    <w:rsid w:val="00F723C4"/>
    <w:rsid w:val="00F72D0C"/>
    <w:rsid w:val="00F736A2"/>
    <w:rsid w:val="00F754AB"/>
    <w:rsid w:val="00F8250E"/>
    <w:rsid w:val="00F82FB6"/>
    <w:rsid w:val="00F838F2"/>
    <w:rsid w:val="00F840D0"/>
    <w:rsid w:val="00F852CC"/>
    <w:rsid w:val="00F8577E"/>
    <w:rsid w:val="00F85D51"/>
    <w:rsid w:val="00F8651F"/>
    <w:rsid w:val="00F926CD"/>
    <w:rsid w:val="00F943A1"/>
    <w:rsid w:val="00F9468E"/>
    <w:rsid w:val="00FA2617"/>
    <w:rsid w:val="00FA396A"/>
    <w:rsid w:val="00FA434B"/>
    <w:rsid w:val="00FA4529"/>
    <w:rsid w:val="00FA455B"/>
    <w:rsid w:val="00FA59FD"/>
    <w:rsid w:val="00FA5AC4"/>
    <w:rsid w:val="00FA77CC"/>
    <w:rsid w:val="00FB0933"/>
    <w:rsid w:val="00FB1159"/>
    <w:rsid w:val="00FB13B4"/>
    <w:rsid w:val="00FB2D9A"/>
    <w:rsid w:val="00FB37D7"/>
    <w:rsid w:val="00FB5368"/>
    <w:rsid w:val="00FB5F96"/>
    <w:rsid w:val="00FB612F"/>
    <w:rsid w:val="00FB6560"/>
    <w:rsid w:val="00FC06B6"/>
    <w:rsid w:val="00FC2A31"/>
    <w:rsid w:val="00FD1391"/>
    <w:rsid w:val="00FD1B2A"/>
    <w:rsid w:val="00FD1B8E"/>
    <w:rsid w:val="00FD3A81"/>
    <w:rsid w:val="00FD40EA"/>
    <w:rsid w:val="00FD6BC3"/>
    <w:rsid w:val="00FE11CE"/>
    <w:rsid w:val="00FE616C"/>
    <w:rsid w:val="00FE6843"/>
    <w:rsid w:val="00FE744F"/>
    <w:rsid w:val="00FF080D"/>
    <w:rsid w:val="00FF13E0"/>
    <w:rsid w:val="00FF16CD"/>
    <w:rsid w:val="00FF3A74"/>
    <w:rsid w:val="00FF3E0C"/>
    <w:rsid w:val="00FF4EAE"/>
    <w:rsid w:val="00F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B915B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rsid w:val="002A0FE2"/>
    <w:pPr>
      <w:spacing w:line="300" w:lineRule="atLeast"/>
      <w:jc w:val="both"/>
    </w:pPr>
    <w:rPr>
      <w:sz w:val="22"/>
      <w:szCs w:val="24"/>
    </w:rPr>
  </w:style>
  <w:style w:type="paragraph" w:styleId="berschrift1">
    <w:name w:val="heading 1"/>
    <w:aliases w:val="06 Überschrift 1"/>
    <w:basedOn w:val="Standard"/>
    <w:next w:val="05Text"/>
    <w:qFormat/>
    <w:rsid w:val="00CB1CA3"/>
    <w:pPr>
      <w:keepNext/>
      <w:numPr>
        <w:numId w:val="1"/>
      </w:numPr>
      <w:suppressAutoHyphens/>
      <w:spacing w:before="480" w:after="120" w:line="320" w:lineRule="atLeast"/>
      <w:ind w:left="425"/>
      <w:jc w:val="left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aliases w:val="07 Überschrift 2"/>
    <w:basedOn w:val="Standard"/>
    <w:next w:val="05Text"/>
    <w:qFormat/>
    <w:rsid w:val="004B7C7A"/>
    <w:pPr>
      <w:keepNext/>
      <w:numPr>
        <w:ilvl w:val="1"/>
        <w:numId w:val="1"/>
      </w:numPr>
      <w:tabs>
        <w:tab w:val="clear" w:pos="731"/>
        <w:tab w:val="left" w:pos="624"/>
      </w:tabs>
      <w:suppressAutoHyphens/>
      <w:spacing w:before="240" w:after="60"/>
      <w:ind w:left="624" w:hanging="624"/>
      <w:jc w:val="left"/>
      <w:outlineLvl w:val="1"/>
    </w:pPr>
    <w:rPr>
      <w:rFonts w:cs="Arial"/>
      <w:b/>
      <w:bCs/>
      <w:sz w:val="24"/>
      <w:szCs w:val="28"/>
    </w:rPr>
  </w:style>
  <w:style w:type="paragraph" w:styleId="berschrift3">
    <w:name w:val="heading 3"/>
    <w:aliases w:val="08 Überschrift 3"/>
    <w:basedOn w:val="Standard"/>
    <w:next w:val="05Text"/>
    <w:qFormat/>
    <w:rsid w:val="00B9555D"/>
    <w:pPr>
      <w:keepNext/>
      <w:numPr>
        <w:ilvl w:val="2"/>
        <w:numId w:val="1"/>
      </w:numPr>
      <w:tabs>
        <w:tab w:val="clear" w:pos="1014"/>
        <w:tab w:val="left" w:pos="794"/>
      </w:tabs>
      <w:suppressAutoHyphens/>
      <w:spacing w:before="240" w:after="60"/>
      <w:ind w:left="794" w:hanging="794"/>
      <w:outlineLvl w:val="2"/>
    </w:pPr>
    <w:rPr>
      <w:rFonts w:cs="Arial"/>
      <w:b/>
      <w:bCs/>
      <w:szCs w:val="26"/>
    </w:rPr>
  </w:style>
  <w:style w:type="paragraph" w:styleId="berschrift4">
    <w:name w:val="heading 4"/>
    <w:aliases w:val="09 Überschrift 4"/>
    <w:basedOn w:val="05Text"/>
    <w:next w:val="05Text"/>
    <w:qFormat/>
    <w:rsid w:val="0008602E"/>
    <w:pPr>
      <w:keepNext/>
      <w:numPr>
        <w:ilvl w:val="3"/>
        <w:numId w:val="1"/>
      </w:numPr>
      <w:tabs>
        <w:tab w:val="clear" w:pos="1298"/>
        <w:tab w:val="left" w:pos="964"/>
      </w:tabs>
      <w:suppressAutoHyphens/>
      <w:spacing w:before="240" w:after="60" w:line="300" w:lineRule="atLeast"/>
      <w:ind w:left="964" w:hanging="964"/>
      <w:jc w:val="left"/>
      <w:outlineLvl w:val="3"/>
    </w:pPr>
    <w:rPr>
      <w:bCs/>
      <w:szCs w:val="28"/>
    </w:rPr>
  </w:style>
  <w:style w:type="paragraph" w:styleId="berschrift5">
    <w:name w:val="heading 5"/>
    <w:basedOn w:val="Standard"/>
    <w:next w:val="Standard"/>
    <w:rsid w:val="0085712C"/>
    <w:pPr>
      <w:numPr>
        <w:ilvl w:val="4"/>
        <w:numId w:val="1"/>
      </w:numPr>
      <w:spacing w:before="240" w:after="60"/>
      <w:ind w:left="992" w:hanging="992"/>
      <w:outlineLvl w:val="4"/>
    </w:pPr>
    <w:rPr>
      <w:bCs/>
      <w:i/>
      <w:i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5174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05Text">
    <w:name w:val="05 Text"/>
    <w:basedOn w:val="Standard"/>
    <w:link w:val="05TextZchn"/>
    <w:qFormat/>
    <w:rsid w:val="00870054"/>
    <w:pPr>
      <w:spacing w:before="120" w:after="120" w:line="276" w:lineRule="auto"/>
    </w:pPr>
    <w:rPr>
      <w:rFonts w:cs="Arial"/>
      <w:sz w:val="24"/>
      <w:lang w:val="de-AT"/>
    </w:rPr>
  </w:style>
  <w:style w:type="paragraph" w:styleId="Beschriftung">
    <w:name w:val="caption"/>
    <w:aliases w:val="10 Beschriftung"/>
    <w:basedOn w:val="05Text"/>
    <w:next w:val="05Text"/>
    <w:qFormat/>
    <w:rsid w:val="00405F38"/>
    <w:pPr>
      <w:spacing w:after="360" w:line="240" w:lineRule="auto"/>
      <w:jc w:val="center"/>
    </w:pPr>
    <w:rPr>
      <w:b/>
      <w:bCs/>
      <w:szCs w:val="20"/>
    </w:rPr>
  </w:style>
  <w:style w:type="paragraph" w:customStyle="1" w:styleId="14Aufzhlung">
    <w:name w:val="14 Aufzählung"/>
    <w:basedOn w:val="05Text"/>
    <w:qFormat/>
    <w:pPr>
      <w:numPr>
        <w:numId w:val="2"/>
      </w:numPr>
      <w:tabs>
        <w:tab w:val="clear" w:pos="360"/>
        <w:tab w:val="num" w:pos="284"/>
      </w:tabs>
    </w:pPr>
  </w:style>
  <w:style w:type="paragraph" w:customStyle="1" w:styleId="01Beitragstitel">
    <w:name w:val="01 Beitragstitel"/>
    <w:basedOn w:val="berschrift1"/>
    <w:next w:val="02AutorName"/>
    <w:qFormat/>
    <w:rsid w:val="000B507A"/>
    <w:pPr>
      <w:numPr>
        <w:numId w:val="0"/>
      </w:numPr>
      <w:spacing w:before="2040" w:after="360" w:line="400" w:lineRule="atLeast"/>
    </w:pPr>
    <w:rPr>
      <w:bCs w:val="0"/>
      <w:sz w:val="36"/>
    </w:rPr>
  </w:style>
  <w:style w:type="paragraph" w:customStyle="1" w:styleId="02AutorName">
    <w:name w:val="02 AutorName"/>
    <w:basedOn w:val="05Text"/>
    <w:qFormat/>
    <w:rsid w:val="00534C31"/>
    <w:pPr>
      <w:spacing w:after="60"/>
      <w:jc w:val="left"/>
    </w:pPr>
    <w:rPr>
      <w:b/>
      <w:bCs/>
    </w:rPr>
  </w:style>
  <w:style w:type="paragraph" w:customStyle="1" w:styleId="03AutorDaten">
    <w:name w:val="03 AutorDaten"/>
    <w:basedOn w:val="05Text"/>
    <w:qFormat/>
    <w:rsid w:val="00E9541F"/>
    <w:pPr>
      <w:spacing w:before="0" w:after="0"/>
      <w:ind w:left="140" w:hanging="140"/>
      <w:jc w:val="left"/>
    </w:pPr>
  </w:style>
  <w:style w:type="paragraph" w:customStyle="1" w:styleId="12Grafik">
    <w:name w:val="12 Grafik"/>
    <w:basedOn w:val="05Text"/>
    <w:next w:val="Beschriftung"/>
    <w:qFormat/>
    <w:rsid w:val="001917F8"/>
    <w:pPr>
      <w:keepNext/>
      <w:spacing w:before="240"/>
      <w:jc w:val="center"/>
    </w:pPr>
  </w:style>
  <w:style w:type="paragraph" w:styleId="Kopfzeile">
    <w:name w:val="header"/>
    <w:basedOn w:val="Standard"/>
    <w:semiHidden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semiHidden/>
  </w:style>
  <w:style w:type="character" w:customStyle="1" w:styleId="SprechblasentextZchn">
    <w:name w:val="Sprechblasentext Zchn"/>
    <w:link w:val="Sprechblasentext"/>
    <w:uiPriority w:val="99"/>
    <w:semiHidden/>
    <w:rsid w:val="001C5174"/>
    <w:rPr>
      <w:rFonts w:ascii="Tahoma" w:hAnsi="Tahoma" w:cs="Tahoma"/>
      <w:sz w:val="16"/>
      <w:szCs w:val="16"/>
    </w:rPr>
  </w:style>
  <w:style w:type="paragraph" w:customStyle="1" w:styleId="13Tabelle">
    <w:name w:val="13 Tabelle"/>
    <w:basedOn w:val="05Text"/>
    <w:qFormat/>
    <w:rsid w:val="00735A70"/>
    <w:pPr>
      <w:keepNext/>
      <w:spacing w:before="40" w:after="40" w:line="220" w:lineRule="atLeast"/>
      <w:jc w:val="center"/>
    </w:pPr>
    <w:rPr>
      <w:sz w:val="20"/>
    </w:rPr>
  </w:style>
  <w:style w:type="paragraph" w:customStyle="1" w:styleId="16Literatur">
    <w:name w:val="16 Literatur"/>
    <w:basedOn w:val="Standard"/>
    <w:qFormat/>
    <w:rsid w:val="00455447"/>
    <w:pPr>
      <w:spacing w:before="120" w:after="120" w:line="276" w:lineRule="auto"/>
      <w:ind w:left="284" w:hanging="284"/>
    </w:pPr>
    <w:rPr>
      <w:rFonts w:cs="Arial"/>
      <w:lang w:val="de-AT"/>
    </w:rPr>
  </w:style>
  <w:style w:type="paragraph" w:customStyle="1" w:styleId="04Abstract">
    <w:name w:val="04 Abstract"/>
    <w:basedOn w:val="01Beitragstitel"/>
    <w:qFormat/>
    <w:pPr>
      <w:spacing w:before="360" w:after="120"/>
    </w:pPr>
    <w:rPr>
      <w:sz w:val="28"/>
    </w:rPr>
  </w:style>
  <w:style w:type="paragraph" w:customStyle="1" w:styleId="11Gleichung">
    <w:name w:val="11 Gleichung"/>
    <w:basedOn w:val="05Text"/>
    <w:next w:val="05Text"/>
    <w:qFormat/>
    <w:pPr>
      <w:tabs>
        <w:tab w:val="right" w:pos="8505"/>
      </w:tabs>
      <w:ind w:left="851"/>
      <w:jc w:val="left"/>
    </w:pPr>
  </w:style>
  <w:style w:type="table" w:styleId="Tabellenraster">
    <w:name w:val="Table Grid"/>
    <w:basedOn w:val="NormaleTabelle"/>
    <w:uiPriority w:val="59"/>
    <w:rsid w:val="003D5E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024D9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24D9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24D99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24D9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24D99"/>
    <w:rPr>
      <w:b/>
      <w:bCs/>
    </w:rPr>
  </w:style>
  <w:style w:type="paragraph" w:customStyle="1" w:styleId="Literatur">
    <w:name w:val="Literatur"/>
    <w:basedOn w:val="Standard"/>
    <w:link w:val="LiteraturZchn"/>
    <w:rsid w:val="003C7935"/>
    <w:pPr>
      <w:tabs>
        <w:tab w:val="left" w:pos="1418"/>
      </w:tabs>
      <w:spacing w:line="240" w:lineRule="auto"/>
      <w:ind w:left="284" w:hanging="284"/>
    </w:pPr>
    <w:rPr>
      <w:sz w:val="16"/>
      <w:szCs w:val="20"/>
    </w:rPr>
  </w:style>
  <w:style w:type="character" w:customStyle="1" w:styleId="LiteraturZchn">
    <w:name w:val="Literatur Zchn"/>
    <w:basedOn w:val="Absatz-Standardschriftart"/>
    <w:link w:val="Literatur"/>
    <w:rsid w:val="003C7935"/>
    <w:rPr>
      <w:sz w:val="16"/>
    </w:rPr>
  </w:style>
  <w:style w:type="character" w:styleId="BesuchterLink">
    <w:name w:val="FollowedHyperlink"/>
    <w:basedOn w:val="Absatz-Standardschriftart"/>
    <w:uiPriority w:val="99"/>
    <w:semiHidden/>
    <w:unhideWhenUsed/>
    <w:rsid w:val="007E5F2E"/>
    <w:rPr>
      <w:color w:val="954F72" w:themeColor="followedHyperlink"/>
      <w:u w:val="single"/>
    </w:rPr>
  </w:style>
  <w:style w:type="paragraph" w:customStyle="1" w:styleId="15NumAufzhlung">
    <w:name w:val="15 NumAufzählung"/>
    <w:basedOn w:val="05Text"/>
    <w:qFormat/>
    <w:rsid w:val="000B507A"/>
    <w:pPr>
      <w:numPr>
        <w:numId w:val="3"/>
      </w:numPr>
      <w:tabs>
        <w:tab w:val="left" w:pos="284"/>
      </w:tabs>
      <w:ind w:left="284" w:hanging="284"/>
    </w:pPr>
  </w:style>
  <w:style w:type="character" w:styleId="Hyperlink">
    <w:name w:val="Hyperlink"/>
    <w:basedOn w:val="Absatz-Standardschriftart"/>
    <w:uiPriority w:val="99"/>
    <w:unhideWhenUsed/>
    <w:rsid w:val="0008602E"/>
    <w:rPr>
      <w:color w:val="0563C1" w:themeColor="hyperlink"/>
      <w:u w:val="single"/>
    </w:rPr>
  </w:style>
  <w:style w:type="paragraph" w:customStyle="1" w:styleId="p1a">
    <w:name w:val="p1a"/>
    <w:basedOn w:val="Standard"/>
    <w:rsid w:val="00906745"/>
    <w:pPr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  <w:szCs w:val="20"/>
      <w:lang w:val="en-US"/>
    </w:rPr>
  </w:style>
  <w:style w:type="paragraph" w:customStyle="1" w:styleId="address">
    <w:name w:val="address"/>
    <w:basedOn w:val="Standard"/>
    <w:rsid w:val="00906745"/>
    <w:pPr>
      <w:overflowPunct w:val="0"/>
      <w:autoSpaceDE w:val="0"/>
      <w:autoSpaceDN w:val="0"/>
      <w:adjustRightInd w:val="0"/>
      <w:spacing w:after="200" w:line="220" w:lineRule="atLeast"/>
      <w:contextualSpacing/>
      <w:jc w:val="center"/>
      <w:textAlignment w:val="baseline"/>
    </w:pPr>
    <w:rPr>
      <w:sz w:val="18"/>
      <w:szCs w:val="20"/>
      <w:lang w:val="en-US"/>
    </w:rPr>
  </w:style>
  <w:style w:type="paragraph" w:customStyle="1" w:styleId="heading1">
    <w:name w:val="heading1"/>
    <w:basedOn w:val="berschrift1"/>
    <w:next w:val="Standard"/>
    <w:rsid w:val="00906745"/>
    <w:pPr>
      <w:keepLines/>
      <w:numPr>
        <w:numId w:val="4"/>
      </w:numPr>
      <w:overflowPunct w:val="0"/>
      <w:autoSpaceDE w:val="0"/>
      <w:autoSpaceDN w:val="0"/>
      <w:adjustRightInd w:val="0"/>
      <w:spacing w:before="360" w:after="240" w:line="300" w:lineRule="atLeast"/>
      <w:textAlignment w:val="baseline"/>
    </w:pPr>
    <w:rPr>
      <w:rFonts w:cs="Times New Roman"/>
      <w:kern w:val="0"/>
      <w:sz w:val="24"/>
      <w:szCs w:val="20"/>
      <w:lang w:val="en-US"/>
    </w:rPr>
  </w:style>
  <w:style w:type="paragraph" w:customStyle="1" w:styleId="heading2">
    <w:name w:val="heading2"/>
    <w:basedOn w:val="berschrift2"/>
    <w:next w:val="Standard"/>
    <w:rsid w:val="00906745"/>
    <w:pPr>
      <w:keepLines/>
      <w:numPr>
        <w:numId w:val="4"/>
      </w:numPr>
      <w:tabs>
        <w:tab w:val="clear" w:pos="624"/>
      </w:tabs>
      <w:overflowPunct w:val="0"/>
      <w:autoSpaceDE w:val="0"/>
      <w:autoSpaceDN w:val="0"/>
      <w:adjustRightInd w:val="0"/>
      <w:spacing w:before="360" w:after="160" w:line="240" w:lineRule="atLeast"/>
      <w:jc w:val="both"/>
      <w:textAlignment w:val="baseline"/>
    </w:pPr>
    <w:rPr>
      <w:rFonts w:cs="Times New Roman"/>
      <w:iCs/>
      <w:sz w:val="20"/>
      <w:szCs w:val="20"/>
      <w:lang w:val="en-US"/>
    </w:rPr>
  </w:style>
  <w:style w:type="numbering" w:customStyle="1" w:styleId="headings">
    <w:name w:val="headings"/>
    <w:basedOn w:val="KeineListe"/>
    <w:rsid w:val="00906745"/>
    <w:pPr>
      <w:numPr>
        <w:numId w:val="4"/>
      </w:numPr>
    </w:pPr>
  </w:style>
  <w:style w:type="character" w:styleId="Funotenzeichen">
    <w:name w:val="footnote reference"/>
    <w:basedOn w:val="Absatz-Standardschriftart"/>
    <w:uiPriority w:val="99"/>
    <w:rsid w:val="00906745"/>
    <w:rPr>
      <w:position w:val="0"/>
      <w:vertAlign w:val="superscript"/>
    </w:rPr>
  </w:style>
  <w:style w:type="paragraph" w:styleId="Funotentext">
    <w:name w:val="footnote text"/>
    <w:basedOn w:val="Standard"/>
    <w:link w:val="FunotentextZchn"/>
    <w:rsid w:val="00906745"/>
    <w:pPr>
      <w:overflowPunct w:val="0"/>
      <w:autoSpaceDE w:val="0"/>
      <w:autoSpaceDN w:val="0"/>
      <w:adjustRightInd w:val="0"/>
      <w:spacing w:line="220" w:lineRule="atLeast"/>
      <w:ind w:left="227" w:hanging="227"/>
      <w:textAlignment w:val="baseline"/>
    </w:pPr>
    <w:rPr>
      <w:sz w:val="18"/>
      <w:szCs w:val="20"/>
      <w:lang w:val="en-US"/>
    </w:rPr>
  </w:style>
  <w:style w:type="character" w:customStyle="1" w:styleId="FunotentextZchn">
    <w:name w:val="Fußnotentext Zchn"/>
    <w:basedOn w:val="Absatz-Standardschriftart"/>
    <w:link w:val="Funotentext"/>
    <w:rsid w:val="00906745"/>
    <w:rPr>
      <w:sz w:val="18"/>
      <w:lang w:val="en-US"/>
    </w:rPr>
  </w:style>
  <w:style w:type="paragraph" w:styleId="Listenabsatz">
    <w:name w:val="List Paragraph"/>
    <w:basedOn w:val="Standard"/>
    <w:uiPriority w:val="34"/>
    <w:qFormat/>
    <w:rsid w:val="00906745"/>
    <w:pPr>
      <w:overflowPunct w:val="0"/>
      <w:autoSpaceDE w:val="0"/>
      <w:autoSpaceDN w:val="0"/>
      <w:adjustRightInd w:val="0"/>
      <w:spacing w:line="240" w:lineRule="atLeast"/>
      <w:ind w:left="720" w:firstLine="227"/>
      <w:contextualSpacing/>
      <w:textAlignment w:val="baseline"/>
    </w:pPr>
    <w:rPr>
      <w:sz w:val="20"/>
      <w:szCs w:val="2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10F2B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unhideWhenUsed/>
    <w:rsid w:val="000E1430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Literaturverzeichnis1">
    <w:name w:val="Literaturverzeichnis1"/>
    <w:basedOn w:val="Standard"/>
    <w:link w:val="BibliographyZchn"/>
    <w:rsid w:val="00C14BEB"/>
    <w:pPr>
      <w:spacing w:line="240" w:lineRule="atLeast"/>
      <w:ind w:left="720" w:hanging="720"/>
    </w:pPr>
    <w:rPr>
      <w:rFonts w:cs="Arial"/>
      <w:lang w:val="en-US"/>
    </w:rPr>
  </w:style>
  <w:style w:type="character" w:customStyle="1" w:styleId="05TextZchn">
    <w:name w:val="05 Text Zchn"/>
    <w:basedOn w:val="Absatz-Standardschriftart"/>
    <w:link w:val="05Text"/>
    <w:rsid w:val="00870054"/>
    <w:rPr>
      <w:rFonts w:cs="Arial"/>
      <w:sz w:val="24"/>
      <w:szCs w:val="24"/>
      <w:lang w:val="de-AT"/>
    </w:rPr>
  </w:style>
  <w:style w:type="character" w:customStyle="1" w:styleId="BibliographyZchn">
    <w:name w:val="Bibliography Zchn"/>
    <w:basedOn w:val="05TextZchn"/>
    <w:link w:val="Literaturverzeichnis1"/>
    <w:rsid w:val="00C14BEB"/>
    <w:rPr>
      <w:rFonts w:cs="Arial"/>
      <w:sz w:val="22"/>
      <w:szCs w:val="24"/>
      <w:lang w:val="en-US"/>
    </w:rPr>
  </w:style>
  <w:style w:type="character" w:styleId="Platzhaltertext">
    <w:name w:val="Placeholder Text"/>
    <w:basedOn w:val="Absatz-Standardschriftart"/>
    <w:uiPriority w:val="99"/>
    <w:semiHidden/>
    <w:rsid w:val="00D20505"/>
    <w:rPr>
      <w:color w:val="808080"/>
    </w:rPr>
  </w:style>
  <w:style w:type="paragraph" w:customStyle="1" w:styleId="Literaturverzeichnis2">
    <w:name w:val="Literaturverzeichnis2"/>
    <w:basedOn w:val="Standard"/>
    <w:link w:val="BibliographyZchn1"/>
    <w:rsid w:val="00F838F2"/>
    <w:pPr>
      <w:widowControl w:val="0"/>
      <w:tabs>
        <w:tab w:val="left" w:pos="500"/>
      </w:tabs>
      <w:autoSpaceDE w:val="0"/>
      <w:autoSpaceDN w:val="0"/>
      <w:adjustRightInd w:val="0"/>
      <w:spacing w:line="240" w:lineRule="atLeast"/>
      <w:ind w:left="720" w:hanging="720"/>
    </w:pPr>
    <w:rPr>
      <w:lang w:val="en-US"/>
    </w:rPr>
  </w:style>
  <w:style w:type="character" w:customStyle="1" w:styleId="BibliographyZchn1">
    <w:name w:val="Bibliography Zchn1"/>
    <w:basedOn w:val="Absatz-Standardschriftart"/>
    <w:link w:val="Literaturverzeichnis2"/>
    <w:rsid w:val="00F838F2"/>
    <w:rPr>
      <w:sz w:val="22"/>
      <w:szCs w:val="24"/>
      <w:lang w:val="en-US"/>
    </w:rPr>
  </w:style>
  <w:style w:type="paragraph" w:customStyle="1" w:styleId="Literaturverzeichnis3">
    <w:name w:val="Literaturverzeichnis3"/>
    <w:basedOn w:val="Standard"/>
    <w:link w:val="BibliographyZchn2"/>
    <w:rsid w:val="009B53A6"/>
    <w:pPr>
      <w:widowControl w:val="0"/>
      <w:autoSpaceDE w:val="0"/>
      <w:autoSpaceDN w:val="0"/>
      <w:adjustRightInd w:val="0"/>
      <w:spacing w:after="240" w:line="240" w:lineRule="atLeast"/>
      <w:ind w:left="720" w:hanging="720"/>
    </w:pPr>
  </w:style>
  <w:style w:type="character" w:customStyle="1" w:styleId="BibliographyZchn2">
    <w:name w:val="Bibliography Zchn2"/>
    <w:basedOn w:val="Absatz-Standardschriftart"/>
    <w:link w:val="Literaturverzeichnis3"/>
    <w:rsid w:val="009B53A6"/>
    <w:rPr>
      <w:sz w:val="22"/>
      <w:szCs w:val="24"/>
    </w:rPr>
  </w:style>
  <w:style w:type="paragraph" w:styleId="berarbeitung">
    <w:name w:val="Revision"/>
    <w:hidden/>
    <w:uiPriority w:val="99"/>
    <w:semiHidden/>
    <w:rsid w:val="008D21B6"/>
    <w:rPr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66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2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2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77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0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4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6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453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3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8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70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1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0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3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70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2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3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2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27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4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79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3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9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51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7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3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73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9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68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1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80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1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7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75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0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304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47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7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4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5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mu\Documents\01_HHN\02_Lehre\Lehre\B_Sc_Wirtschaftsinformatik\Vorlesungen\2019_WS\282186_PS_ITM_WIN7_Beckmann_SoSe_2019\04_Vorlagen\282186_PS_ITM_Vorlage_Kurzexpose_Arbeitsauftrag_v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B8938D-3949-44D5-B411-F75FCE615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C:\Users\helmu\Documents\01_HHN\02_Lehre\Lehre\B_Sc_Wirtschaftsinformatik\Vorlesungen\2019_WS\282186_PS_ITM_WIN7_Beckmann_SoSe_2019\04_Vorlagen\282186_PS_ITM_Vorlage_Kurzexpose_Arbeitsauftrag_v1.dotx</Template>
  <TotalTime>0</TotalTime>
  <Pages>1</Pages>
  <Words>719</Words>
  <Characters>4531</Characters>
  <Application>Microsoft Office Word</Application>
  <DocSecurity>4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2023-07-01T19:52:00Z</dcterms:created>
  <dcterms:modified xsi:type="dcterms:W3CDTF">2023-07-05T13:33:00Z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zotero-version="6.0.26"&gt;&lt;session id="3QgGdDlO"/&gt;&lt;style id="http://www.zotero.org/styles/springer-basic-author-date" hasBibliography="1" bibliographyStyleHasBeenSet="1"/&gt;&lt;prefs&gt;&lt;pref name="fieldType" value="Field"/&gt;&lt;/prefs&gt;&lt;/data&gt;</vt:lpwstr>
  </property>
</Properties>
</file>